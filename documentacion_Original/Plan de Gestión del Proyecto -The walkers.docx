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0C7" w:rsidRDefault="001040C7">
      <w:pPr>
        <w:pStyle w:val="Subttulo"/>
        <w:rPr>
          <w:rFonts w:ascii="Arial" w:hAnsi="Arial" w:cs="Arial"/>
        </w:rPr>
      </w:pPr>
    </w:p>
    <w:p w:rsidR="00C038F7" w:rsidRPr="00995CED" w:rsidRDefault="00C038F7">
      <w:pPr>
        <w:pStyle w:val="Subttulo"/>
        <w:rPr>
          <w:rFonts w:ascii="Arial" w:hAnsi="Arial" w:cs="Arial"/>
        </w:rPr>
      </w:pPr>
      <w:r w:rsidRPr="00995CED">
        <w:rPr>
          <w:rFonts w:ascii="Arial" w:hAnsi="Arial" w:cs="Arial"/>
        </w:rPr>
        <w:t>HOJA DE CONTROL DE DOCUMENTO</w:t>
      </w:r>
    </w:p>
    <w:p w:rsidR="00C038F7" w:rsidRPr="00995CED" w:rsidRDefault="00C038F7">
      <w:pPr>
        <w:rPr>
          <w:rFonts w:ascii="Arial" w:hAnsi="Arial" w:cs="Arial"/>
          <w:lang w:val="es-ES_tradnl"/>
        </w:rPr>
      </w:pPr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4"/>
        <w:gridCol w:w="3755"/>
        <w:gridCol w:w="1985"/>
      </w:tblGrid>
      <w:tr w:rsidR="00C038F7" w:rsidRPr="00995CED" w:rsidTr="00357147">
        <w:trPr>
          <w:jc w:val="center"/>
        </w:trPr>
        <w:tc>
          <w:tcPr>
            <w:tcW w:w="836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</w:rPr>
              <w:t>TÍTULO</w:t>
            </w: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:</w:t>
            </w:r>
          </w:p>
        </w:tc>
      </w:tr>
      <w:tr w:rsidR="00C038F7" w:rsidRPr="00995CED">
        <w:trPr>
          <w:trHeight w:val="1353"/>
          <w:jc w:val="center"/>
        </w:trPr>
        <w:tc>
          <w:tcPr>
            <w:tcW w:w="836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038F7" w:rsidRPr="00995CED" w:rsidRDefault="007C33F6" w:rsidP="0043282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6E2ED0">
              <w:rPr>
                <w:rFonts w:ascii="Arial" w:hAnsi="Arial" w:cs="Arial"/>
                <w:b/>
                <w:sz w:val="40"/>
                <w:szCs w:val="18"/>
                <w:lang w:val="es-ES_tradnl"/>
              </w:rPr>
              <w:t>Sistema de agencia de viajes</w:t>
            </w:r>
          </w:p>
        </w:tc>
      </w:tr>
      <w:tr w:rsidR="00C038F7" w:rsidRPr="00995CED" w:rsidTr="001040C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jc w:val="center"/>
        </w:trPr>
        <w:tc>
          <w:tcPr>
            <w:tcW w:w="262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CÓDIGO</w:t>
            </w:r>
          </w:p>
        </w:tc>
        <w:tc>
          <w:tcPr>
            <w:tcW w:w="375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FECHA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REVISIÓN</w:t>
            </w:r>
          </w:p>
        </w:tc>
      </w:tr>
      <w:tr w:rsidR="00C038F7" w:rsidRPr="00995CED" w:rsidTr="001040C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767"/>
          <w:jc w:val="center"/>
        </w:trPr>
        <w:tc>
          <w:tcPr>
            <w:tcW w:w="2624" w:type="dxa"/>
            <w:tcBorders>
              <w:bottom w:val="single" w:sz="4" w:space="0" w:color="auto"/>
            </w:tcBorders>
            <w:vAlign w:val="center"/>
          </w:tcPr>
          <w:p w:rsidR="00C038F7" w:rsidRPr="006E2ED0" w:rsidRDefault="007C33F6" w:rsidP="001F0031">
            <w:pPr>
              <w:jc w:val="center"/>
              <w:rPr>
                <w:rFonts w:ascii="Arial" w:hAnsi="Arial" w:cs="Arial"/>
                <w:bCs/>
                <w:i/>
                <w:sz w:val="20"/>
                <w:szCs w:val="18"/>
                <w:lang w:val="es-ES_tradnl"/>
              </w:rPr>
            </w:pPr>
            <w:r w:rsidRPr="006E2ED0">
              <w:rPr>
                <w:rFonts w:ascii="Arial" w:hAnsi="Arial" w:cs="Arial"/>
                <w:bCs/>
                <w:i/>
                <w:sz w:val="22"/>
                <w:szCs w:val="18"/>
                <w:lang w:val="es-ES_tradnl"/>
              </w:rPr>
              <w:t>3.1416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C038F7" w:rsidRPr="00995CED" w:rsidRDefault="002C5FF3" w:rsidP="00AD7519">
            <w:pPr>
              <w:jc w:val="center"/>
              <w:rPr>
                <w:rFonts w:ascii="Arial" w:hAnsi="Arial" w:cs="Arial"/>
                <w:bCs/>
                <w:sz w:val="20"/>
                <w:lang w:val="es-ES_tradnl"/>
              </w:rPr>
            </w:pPr>
            <w:r w:rsidRPr="006E2ED0">
              <w:rPr>
                <w:rFonts w:ascii="Arial" w:hAnsi="Arial" w:cs="Arial"/>
                <w:bCs/>
                <w:lang w:val="es-ES_tradnl"/>
              </w:rPr>
              <w:t>13</w:t>
            </w:r>
            <w:r w:rsidR="006E2ED0">
              <w:rPr>
                <w:rFonts w:ascii="Arial" w:hAnsi="Arial" w:cs="Arial"/>
                <w:bCs/>
                <w:lang w:val="es-ES_tradnl"/>
              </w:rPr>
              <w:t>/Octubre</w:t>
            </w:r>
            <w:r w:rsidR="004640CA" w:rsidRPr="006E2ED0">
              <w:rPr>
                <w:rFonts w:ascii="Arial" w:hAnsi="Arial" w:cs="Arial"/>
                <w:bCs/>
                <w:lang w:val="es-ES_tradnl"/>
              </w:rPr>
              <w:t>/201</w:t>
            </w:r>
            <w:r w:rsidR="007C33F6" w:rsidRPr="006E2ED0">
              <w:rPr>
                <w:rFonts w:ascii="Arial" w:hAnsi="Arial" w:cs="Arial"/>
                <w:bCs/>
                <w:lang w:val="es-ES_tradnl"/>
              </w:rPr>
              <w:t>4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C038F7" w:rsidRPr="00995CED" w:rsidRDefault="002C5FF3">
            <w:pPr>
              <w:jc w:val="center"/>
              <w:rPr>
                <w:rFonts w:ascii="Arial" w:hAnsi="Arial" w:cs="Arial"/>
                <w:sz w:val="20"/>
                <w:lang w:val="es-ES_tradnl"/>
              </w:rPr>
            </w:pPr>
            <w:r w:rsidRPr="006E2ED0">
              <w:rPr>
                <w:rFonts w:ascii="Arial" w:hAnsi="Arial" w:cs="Arial"/>
                <w:lang w:val="es-ES_tradnl"/>
              </w:rPr>
              <w:t>20</w:t>
            </w:r>
            <w:r w:rsidR="006E2ED0" w:rsidRPr="006E2ED0">
              <w:rPr>
                <w:rFonts w:ascii="Arial" w:hAnsi="Arial" w:cs="Arial"/>
                <w:lang w:val="es-ES_tradnl"/>
              </w:rPr>
              <w:t>/Oct</w:t>
            </w:r>
            <w:r w:rsidR="007C33F6" w:rsidRPr="006E2ED0">
              <w:rPr>
                <w:rFonts w:ascii="Arial" w:hAnsi="Arial" w:cs="Arial"/>
                <w:lang w:val="es-ES_tradnl"/>
              </w:rPr>
              <w:t>/2014</w:t>
            </w:r>
          </w:p>
        </w:tc>
      </w:tr>
    </w:tbl>
    <w:p w:rsidR="00C038F7" w:rsidRPr="00995CED" w:rsidRDefault="00C038F7">
      <w:pPr>
        <w:rPr>
          <w:rFonts w:ascii="Arial" w:hAnsi="Arial" w:cs="Arial"/>
        </w:rPr>
      </w:pPr>
    </w:p>
    <w:p w:rsidR="00C038F7" w:rsidRPr="00995CED" w:rsidRDefault="00C038F7">
      <w:pPr>
        <w:rPr>
          <w:rFonts w:ascii="Arial" w:hAnsi="Arial" w:cs="Arial"/>
        </w:rPr>
      </w:pPr>
    </w:p>
    <w:p w:rsidR="00C038F7" w:rsidRPr="00995CED" w:rsidRDefault="00C038F7">
      <w:pPr>
        <w:rPr>
          <w:rFonts w:ascii="Arial" w:hAnsi="Arial" w:cs="Arial"/>
        </w:rPr>
      </w:pPr>
    </w:p>
    <w:p w:rsidR="00C038F7" w:rsidRPr="00995CED" w:rsidRDefault="00C038F7">
      <w:pPr>
        <w:rPr>
          <w:rFonts w:ascii="Arial" w:hAnsi="Arial" w:cs="Arial"/>
        </w:rPr>
      </w:pPr>
    </w:p>
    <w:p w:rsidR="00C038F7" w:rsidRPr="00995CED" w:rsidRDefault="00C038F7">
      <w:pPr>
        <w:rPr>
          <w:rFonts w:ascii="Arial" w:hAnsi="Arial" w:cs="Arial"/>
        </w:rPr>
      </w:pPr>
    </w:p>
    <w:p w:rsidR="00C038F7" w:rsidRPr="00995CED" w:rsidRDefault="00C038F7">
      <w:pPr>
        <w:rPr>
          <w:rFonts w:ascii="Arial" w:hAnsi="Arial" w:cs="Arial"/>
        </w:rPr>
      </w:pPr>
    </w:p>
    <w:p w:rsidR="00C038F7" w:rsidRPr="00995CED" w:rsidRDefault="00C038F7">
      <w:pPr>
        <w:rPr>
          <w:rFonts w:ascii="Arial" w:hAnsi="Arial" w:cs="Arial"/>
        </w:rPr>
      </w:pPr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53"/>
        <w:gridCol w:w="1448"/>
        <w:gridCol w:w="2563"/>
      </w:tblGrid>
      <w:tr w:rsidR="00C038F7" w:rsidRPr="00995CED">
        <w:trPr>
          <w:jc w:val="center"/>
        </w:trPr>
        <w:tc>
          <w:tcPr>
            <w:tcW w:w="4353" w:type="dxa"/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REALIZADO POR</w:t>
            </w:r>
          </w:p>
        </w:tc>
        <w:tc>
          <w:tcPr>
            <w:tcW w:w="1448" w:type="dxa"/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FECHA</w:t>
            </w:r>
          </w:p>
        </w:tc>
        <w:tc>
          <w:tcPr>
            <w:tcW w:w="2563" w:type="dxa"/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FIRMA</w:t>
            </w:r>
          </w:p>
        </w:tc>
      </w:tr>
      <w:tr w:rsidR="00C038F7" w:rsidRPr="00995CED">
        <w:trPr>
          <w:cantSplit/>
          <w:trHeight w:val="1300"/>
          <w:jc w:val="center"/>
        </w:trPr>
        <w:tc>
          <w:tcPr>
            <w:tcW w:w="4353" w:type="dxa"/>
            <w:tcBorders>
              <w:bottom w:val="single" w:sz="4" w:space="0" w:color="auto"/>
            </w:tcBorders>
            <w:vAlign w:val="center"/>
          </w:tcPr>
          <w:p w:rsidR="00332A21" w:rsidRPr="00995CED" w:rsidRDefault="007C33F6" w:rsidP="004640CA">
            <w:pPr>
              <w:jc w:val="center"/>
              <w:rPr>
                <w:rFonts w:ascii="Arial" w:hAnsi="Arial" w:cs="Arial"/>
                <w:sz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lang w:val="es-ES_tradnl"/>
              </w:rPr>
              <w:t>The</w:t>
            </w:r>
            <w:proofErr w:type="spellEnd"/>
            <w:r>
              <w:rPr>
                <w:rFonts w:ascii="Arial" w:hAnsi="Arial" w:cs="Arial"/>
                <w:sz w:val="20"/>
                <w:lang w:val="es-ES_tradnl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lang w:val="es-ES_tradnl"/>
              </w:rPr>
              <w:t>walkers</w:t>
            </w:r>
            <w:proofErr w:type="spellEnd"/>
          </w:p>
        </w:tc>
        <w:tc>
          <w:tcPr>
            <w:tcW w:w="1448" w:type="dxa"/>
            <w:tcBorders>
              <w:bottom w:val="single" w:sz="4" w:space="0" w:color="auto"/>
            </w:tcBorders>
            <w:vAlign w:val="center"/>
          </w:tcPr>
          <w:p w:rsidR="00C038F7" w:rsidRPr="00995CED" w:rsidRDefault="007C33F6" w:rsidP="00AD7519">
            <w:pPr>
              <w:spacing w:before="60" w:after="60" w:line="360" w:lineRule="atLeast"/>
              <w:ind w:right="204"/>
              <w:jc w:val="center"/>
              <w:rPr>
                <w:rFonts w:ascii="Arial" w:hAnsi="Arial" w:cs="Arial"/>
                <w:sz w:val="20"/>
                <w:lang w:val="es-ES_tradnl"/>
              </w:rPr>
            </w:pPr>
            <w:r>
              <w:rPr>
                <w:rFonts w:ascii="Arial" w:hAnsi="Arial" w:cs="Arial"/>
                <w:sz w:val="20"/>
                <w:lang w:val="es-ES_tradnl"/>
              </w:rPr>
              <w:t>20/10/2014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vAlign w:val="center"/>
          </w:tcPr>
          <w:p w:rsidR="00C038F7" w:rsidRPr="00995CED" w:rsidRDefault="007C33F6">
            <w:pPr>
              <w:spacing w:before="60" w:after="60" w:line="360" w:lineRule="atLeast"/>
              <w:ind w:right="204"/>
              <w:jc w:val="center"/>
              <w:rPr>
                <w:rFonts w:ascii="Arial" w:hAnsi="Arial" w:cs="Arial"/>
                <w:sz w:val="20"/>
                <w:lang w:val="es-ES_tradnl"/>
              </w:rPr>
            </w:pPr>
            <w:proofErr w:type="spellStart"/>
            <w:r>
              <w:rPr>
                <w:rFonts w:ascii="Brush Script MT" w:hAnsi="Brush Script MT" w:cs="Arial"/>
                <w:sz w:val="40"/>
                <w:szCs w:val="40"/>
                <w:lang w:val="es-ES_tradnl"/>
              </w:rPr>
              <w:t>The</w:t>
            </w:r>
            <w:proofErr w:type="spellEnd"/>
            <w:r>
              <w:rPr>
                <w:rFonts w:ascii="Brush Script MT" w:hAnsi="Brush Script MT" w:cs="Arial"/>
                <w:sz w:val="40"/>
                <w:szCs w:val="40"/>
                <w:lang w:val="es-ES_tradnl"/>
              </w:rPr>
              <w:t xml:space="preserve"> </w:t>
            </w:r>
            <w:proofErr w:type="spellStart"/>
            <w:r>
              <w:rPr>
                <w:rFonts w:ascii="Brush Script MT" w:hAnsi="Brush Script MT" w:cs="Arial"/>
                <w:sz w:val="40"/>
                <w:szCs w:val="40"/>
                <w:lang w:val="es-ES_tradnl"/>
              </w:rPr>
              <w:t>walkers</w:t>
            </w:r>
            <w:proofErr w:type="spellEnd"/>
          </w:p>
        </w:tc>
      </w:tr>
      <w:tr w:rsidR="00C038F7" w:rsidRPr="00995CED">
        <w:trPr>
          <w:jc w:val="center"/>
        </w:trPr>
        <w:tc>
          <w:tcPr>
            <w:tcW w:w="4353" w:type="dxa"/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REVISADO POR</w:t>
            </w:r>
          </w:p>
        </w:tc>
        <w:tc>
          <w:tcPr>
            <w:tcW w:w="1448" w:type="dxa"/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FECHA</w:t>
            </w:r>
          </w:p>
        </w:tc>
        <w:tc>
          <w:tcPr>
            <w:tcW w:w="2563" w:type="dxa"/>
            <w:shd w:val="clear" w:color="auto" w:fill="D9D9D9"/>
            <w:vAlign w:val="center"/>
          </w:tcPr>
          <w:p w:rsidR="00C038F7" w:rsidRPr="00995CED" w:rsidRDefault="00C038F7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FIRMA</w:t>
            </w:r>
          </w:p>
        </w:tc>
      </w:tr>
      <w:tr w:rsidR="001F0031" w:rsidRPr="00995CED">
        <w:trPr>
          <w:cantSplit/>
          <w:trHeight w:val="1300"/>
          <w:jc w:val="center"/>
        </w:trPr>
        <w:tc>
          <w:tcPr>
            <w:tcW w:w="4353" w:type="dxa"/>
            <w:tcBorders>
              <w:bottom w:val="single" w:sz="4" w:space="0" w:color="auto"/>
            </w:tcBorders>
            <w:vAlign w:val="center"/>
          </w:tcPr>
          <w:p w:rsidR="001F0031" w:rsidRPr="00995CED" w:rsidRDefault="00332A21" w:rsidP="00DA6F23">
            <w:pPr>
              <w:jc w:val="center"/>
              <w:rPr>
                <w:rFonts w:ascii="Arial" w:hAnsi="Arial" w:cs="Arial"/>
                <w:sz w:val="20"/>
                <w:lang w:val="es-ES_tradnl"/>
              </w:rPr>
            </w:pPr>
            <w:r>
              <w:rPr>
                <w:rFonts w:ascii="Arial" w:hAnsi="Arial" w:cs="Arial"/>
                <w:sz w:val="20"/>
                <w:lang w:val="es-ES_tradnl"/>
              </w:rPr>
              <w:t>Mtro. León Borges José Antonio</w:t>
            </w:r>
          </w:p>
        </w:tc>
        <w:tc>
          <w:tcPr>
            <w:tcW w:w="1448" w:type="dxa"/>
            <w:tcBorders>
              <w:bottom w:val="single" w:sz="4" w:space="0" w:color="auto"/>
            </w:tcBorders>
            <w:vAlign w:val="center"/>
          </w:tcPr>
          <w:p w:rsidR="001F0031" w:rsidRPr="00995CED" w:rsidRDefault="007C7F83" w:rsidP="005147D5">
            <w:pPr>
              <w:spacing w:before="60" w:after="60" w:line="360" w:lineRule="atLeast"/>
              <w:ind w:right="204"/>
              <w:jc w:val="center"/>
              <w:rPr>
                <w:rFonts w:ascii="Arial" w:hAnsi="Arial" w:cs="Arial"/>
                <w:sz w:val="20"/>
                <w:lang w:val="es-ES_tradnl"/>
              </w:rPr>
            </w:pPr>
            <w:r>
              <w:rPr>
                <w:rFonts w:ascii="Arial" w:hAnsi="Arial" w:cs="Arial"/>
                <w:sz w:val="20"/>
                <w:lang w:val="es-ES_tradnl"/>
              </w:rPr>
              <w:t>25/10/2014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vAlign w:val="center"/>
          </w:tcPr>
          <w:p w:rsidR="001F0031" w:rsidRPr="007C7F83" w:rsidRDefault="007C7F83">
            <w:pPr>
              <w:spacing w:before="60" w:after="60" w:line="360" w:lineRule="atLeast"/>
              <w:ind w:right="204"/>
              <w:jc w:val="center"/>
              <w:rPr>
                <w:rFonts w:ascii="Brush Script MT" w:hAnsi="Brush Script MT" w:cs="Arial"/>
                <w:sz w:val="20"/>
                <w:lang w:val="es-ES_tradnl"/>
              </w:rPr>
            </w:pPr>
            <w:r>
              <w:rPr>
                <w:rFonts w:ascii="Brush Script MT" w:hAnsi="Brush Script MT" w:cs="Arial"/>
                <w:sz w:val="20"/>
                <w:lang w:val="es-ES_tradnl"/>
              </w:rPr>
              <w:t>Qwerthd5rd</w:t>
            </w:r>
          </w:p>
        </w:tc>
      </w:tr>
      <w:tr w:rsidR="001F0031" w:rsidRPr="00995CED">
        <w:trPr>
          <w:jc w:val="center"/>
        </w:trPr>
        <w:tc>
          <w:tcPr>
            <w:tcW w:w="4353" w:type="dxa"/>
            <w:shd w:val="clear" w:color="auto" w:fill="D9D9D9"/>
            <w:vAlign w:val="center"/>
          </w:tcPr>
          <w:p w:rsidR="001F0031" w:rsidRPr="00995CED" w:rsidRDefault="001F0031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APROBADO POR</w:t>
            </w:r>
          </w:p>
        </w:tc>
        <w:tc>
          <w:tcPr>
            <w:tcW w:w="1448" w:type="dxa"/>
            <w:shd w:val="clear" w:color="auto" w:fill="D9D9D9"/>
            <w:vAlign w:val="center"/>
          </w:tcPr>
          <w:p w:rsidR="001F0031" w:rsidRPr="00995CED" w:rsidRDefault="001F0031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FECHA</w:t>
            </w:r>
          </w:p>
        </w:tc>
        <w:tc>
          <w:tcPr>
            <w:tcW w:w="2563" w:type="dxa"/>
            <w:shd w:val="clear" w:color="auto" w:fill="D9D9D9"/>
            <w:vAlign w:val="center"/>
          </w:tcPr>
          <w:p w:rsidR="001F0031" w:rsidRPr="00995CED" w:rsidRDefault="001F0031">
            <w:pPr>
              <w:jc w:val="center"/>
              <w:rPr>
                <w:rFonts w:ascii="Arial" w:hAnsi="Arial" w:cs="Arial"/>
                <w:b/>
                <w:bCs/>
                <w:sz w:val="20"/>
                <w:lang w:val="es-ES_tradnl"/>
              </w:rPr>
            </w:pPr>
            <w:r w:rsidRPr="00995CED">
              <w:rPr>
                <w:rFonts w:ascii="Arial" w:hAnsi="Arial" w:cs="Arial"/>
                <w:b/>
                <w:bCs/>
                <w:sz w:val="20"/>
                <w:lang w:val="es-ES_tradnl"/>
              </w:rPr>
              <w:t>FIRMA</w:t>
            </w:r>
          </w:p>
        </w:tc>
      </w:tr>
      <w:tr w:rsidR="001F0031" w:rsidRPr="00995CED">
        <w:trPr>
          <w:cantSplit/>
          <w:trHeight w:val="1300"/>
          <w:jc w:val="center"/>
        </w:trPr>
        <w:tc>
          <w:tcPr>
            <w:tcW w:w="4353" w:type="dxa"/>
            <w:tcBorders>
              <w:bottom w:val="single" w:sz="4" w:space="0" w:color="auto"/>
            </w:tcBorders>
            <w:vAlign w:val="center"/>
          </w:tcPr>
          <w:p w:rsidR="001F0031" w:rsidRPr="00995CED" w:rsidRDefault="007C7F83" w:rsidP="00DA6F23">
            <w:pPr>
              <w:jc w:val="center"/>
              <w:rPr>
                <w:rFonts w:ascii="Arial" w:hAnsi="Arial" w:cs="Arial"/>
                <w:sz w:val="20"/>
                <w:lang w:val="es-ES_tradnl"/>
              </w:rPr>
            </w:pPr>
            <w:r>
              <w:rPr>
                <w:rFonts w:ascii="Arial" w:hAnsi="Arial" w:cs="Arial"/>
                <w:sz w:val="20"/>
                <w:lang w:val="es-ES_tradnl"/>
              </w:rPr>
              <w:t xml:space="preserve">Lic. José </w:t>
            </w:r>
            <w:proofErr w:type="spellStart"/>
            <w:r>
              <w:rPr>
                <w:rFonts w:ascii="Arial" w:hAnsi="Arial" w:cs="Arial"/>
                <w:sz w:val="20"/>
                <w:lang w:val="es-ES_tradnl"/>
              </w:rPr>
              <w:t>José</w:t>
            </w:r>
            <w:proofErr w:type="spellEnd"/>
            <w:r>
              <w:rPr>
                <w:rFonts w:ascii="Arial" w:hAnsi="Arial" w:cs="Arial"/>
                <w:sz w:val="20"/>
                <w:lang w:val="es-ES_tradnl"/>
              </w:rPr>
              <w:t xml:space="preserve"> II</w:t>
            </w:r>
          </w:p>
        </w:tc>
        <w:tc>
          <w:tcPr>
            <w:tcW w:w="1448" w:type="dxa"/>
            <w:tcBorders>
              <w:bottom w:val="single" w:sz="4" w:space="0" w:color="auto"/>
            </w:tcBorders>
            <w:vAlign w:val="center"/>
          </w:tcPr>
          <w:p w:rsidR="001F0031" w:rsidRPr="00995CED" w:rsidRDefault="007C7F83" w:rsidP="005147D5">
            <w:pPr>
              <w:spacing w:before="60" w:after="60" w:line="360" w:lineRule="atLeast"/>
              <w:ind w:right="204"/>
              <w:jc w:val="center"/>
              <w:rPr>
                <w:rFonts w:ascii="Arial" w:hAnsi="Arial" w:cs="Arial"/>
                <w:sz w:val="20"/>
                <w:lang w:val="es-ES_tradnl"/>
              </w:rPr>
            </w:pPr>
            <w:r>
              <w:rPr>
                <w:rFonts w:ascii="Arial" w:hAnsi="Arial" w:cs="Arial"/>
                <w:sz w:val="20"/>
                <w:lang w:val="es-ES_tradnl"/>
              </w:rPr>
              <w:t>28/10/2014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vAlign w:val="center"/>
          </w:tcPr>
          <w:p w:rsidR="001F0031" w:rsidRPr="007C7F83" w:rsidRDefault="001F0031">
            <w:pPr>
              <w:spacing w:before="60" w:after="60" w:line="360" w:lineRule="atLeast"/>
              <w:ind w:right="204"/>
              <w:jc w:val="center"/>
              <w:rPr>
                <w:rFonts w:ascii="French Script MT" w:hAnsi="French Script MT" w:cs="Arial"/>
                <w:sz w:val="20"/>
                <w:lang w:val="es-ES_tradnl"/>
              </w:rPr>
            </w:pPr>
          </w:p>
        </w:tc>
      </w:tr>
    </w:tbl>
    <w:p w:rsidR="00C038F7" w:rsidRPr="00995CED" w:rsidRDefault="00C038F7">
      <w:pPr>
        <w:jc w:val="center"/>
        <w:rPr>
          <w:rFonts w:ascii="Arial" w:hAnsi="Arial" w:cs="Arial"/>
        </w:rPr>
      </w:pPr>
    </w:p>
    <w:p w:rsidR="00C038F7" w:rsidRPr="00995CED" w:rsidRDefault="00C038F7">
      <w:pPr>
        <w:jc w:val="center"/>
        <w:rPr>
          <w:rFonts w:ascii="Arial" w:hAnsi="Arial" w:cs="Arial"/>
          <w:b/>
          <w:bCs/>
        </w:rPr>
      </w:pPr>
      <w:r w:rsidRPr="00995CED">
        <w:rPr>
          <w:rFonts w:ascii="Arial" w:hAnsi="Arial" w:cs="Arial"/>
        </w:rPr>
        <w:br w:type="page"/>
      </w:r>
      <w:r w:rsidRPr="00995CED">
        <w:rPr>
          <w:rFonts w:ascii="Arial" w:hAnsi="Arial" w:cs="Arial"/>
          <w:b/>
          <w:bCs/>
        </w:rPr>
        <w:lastRenderedPageBreak/>
        <w:t>ÍNDICE</w:t>
      </w:r>
    </w:p>
    <w:p w:rsidR="00C038F7" w:rsidRPr="00995CED" w:rsidRDefault="00C038F7" w:rsidP="00940F68">
      <w:pPr>
        <w:pStyle w:val="TDC1"/>
      </w:pPr>
    </w:p>
    <w:p w:rsidR="001A449E" w:rsidRDefault="00D82BF5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r w:rsidRPr="00995CED">
        <w:rPr>
          <w:i/>
        </w:rPr>
        <w:fldChar w:fldCharType="begin"/>
      </w:r>
      <w:r w:rsidR="00C038F7" w:rsidRPr="00995CED">
        <w:rPr>
          <w:i/>
        </w:rPr>
        <w:instrText xml:space="preserve"> TOC \o "1-7" \h \z \t "Portada;1" </w:instrText>
      </w:r>
      <w:r w:rsidRPr="00995CED">
        <w:rPr>
          <w:i/>
        </w:rPr>
        <w:fldChar w:fldCharType="separate"/>
      </w:r>
      <w:hyperlink w:anchor="_Toc197147347" w:history="1">
        <w:r w:rsidR="001A449E" w:rsidRPr="00DA0931">
          <w:rPr>
            <w:rStyle w:val="Hipervnculo"/>
          </w:rPr>
          <w:t>1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Información general</w:t>
        </w:r>
        <w:r w:rsidR="001A449E">
          <w:rPr>
            <w:webHidden/>
          </w:rPr>
          <w:tab/>
        </w:r>
        <w:r w:rsidR="001A449E">
          <w:rPr>
            <w:webHidden/>
          </w:rPr>
          <w:fldChar w:fldCharType="begin"/>
        </w:r>
        <w:r w:rsidR="001A449E">
          <w:rPr>
            <w:webHidden/>
          </w:rPr>
          <w:instrText xml:space="preserve"> PAGEREF _Toc197147347 \h </w:instrText>
        </w:r>
        <w:r w:rsidR="001A449E">
          <w:rPr>
            <w:webHidden/>
          </w:rPr>
        </w:r>
        <w:r w:rsidR="001A449E">
          <w:rPr>
            <w:webHidden/>
          </w:rPr>
          <w:fldChar w:fldCharType="separate"/>
        </w:r>
        <w:r w:rsidR="00DF4320">
          <w:rPr>
            <w:webHidden/>
          </w:rPr>
          <w:t>3</w:t>
        </w:r>
        <w:r w:rsidR="001A449E">
          <w:rPr>
            <w:webHidden/>
          </w:rPr>
          <w:fldChar w:fldCharType="end"/>
        </w:r>
      </w:hyperlink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48" w:history="1">
        <w:r w:rsidR="001A449E" w:rsidRPr="00DA0931">
          <w:rPr>
            <w:rStyle w:val="Hipervnculo"/>
          </w:rPr>
          <w:t>2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Interesados del proyecto</w:t>
        </w:r>
        <w:r w:rsidR="001A449E">
          <w:rPr>
            <w:webHidden/>
          </w:rPr>
          <w:tab/>
        </w:r>
        <w:r w:rsidR="001A449E">
          <w:rPr>
            <w:webHidden/>
          </w:rPr>
          <w:fldChar w:fldCharType="begin"/>
        </w:r>
        <w:r w:rsidR="001A449E">
          <w:rPr>
            <w:webHidden/>
          </w:rPr>
          <w:instrText xml:space="preserve"> PAGEREF _Toc197147348 \h </w:instrText>
        </w:r>
        <w:r w:rsidR="001A449E">
          <w:rPr>
            <w:webHidden/>
          </w:rPr>
        </w:r>
        <w:r w:rsidR="001A449E">
          <w:rPr>
            <w:webHidden/>
          </w:rPr>
          <w:fldChar w:fldCharType="separate"/>
        </w:r>
        <w:r w:rsidR="00DF4320">
          <w:rPr>
            <w:webHidden/>
          </w:rPr>
          <w:t>3</w:t>
        </w:r>
        <w:r w:rsidR="001A449E">
          <w:rPr>
            <w:webHidden/>
          </w:rPr>
          <w:fldChar w:fldCharType="end"/>
        </w:r>
      </w:hyperlink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49" w:history="1">
        <w:r w:rsidR="001A449E" w:rsidRPr="00DA0931">
          <w:rPr>
            <w:rStyle w:val="Hipervnculo"/>
          </w:rPr>
          <w:t>3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Descripción del proyecto</w:t>
        </w:r>
        <w:r w:rsidR="001A449E">
          <w:rPr>
            <w:webHidden/>
          </w:rPr>
          <w:tab/>
        </w:r>
        <w:r w:rsidR="001A449E">
          <w:rPr>
            <w:webHidden/>
          </w:rPr>
          <w:fldChar w:fldCharType="begin"/>
        </w:r>
        <w:r w:rsidR="001A449E">
          <w:rPr>
            <w:webHidden/>
          </w:rPr>
          <w:instrText xml:space="preserve"> PAGEREF _Toc197147349 \h </w:instrText>
        </w:r>
        <w:r w:rsidR="001A449E">
          <w:rPr>
            <w:webHidden/>
          </w:rPr>
        </w:r>
        <w:r w:rsidR="001A449E">
          <w:rPr>
            <w:webHidden/>
          </w:rPr>
          <w:fldChar w:fldCharType="separate"/>
        </w:r>
        <w:r w:rsidR="00DF4320">
          <w:rPr>
            <w:webHidden/>
          </w:rPr>
          <w:t>3</w:t>
        </w:r>
        <w:r w:rsidR="001A449E">
          <w:rPr>
            <w:webHidden/>
          </w:rPr>
          <w:fldChar w:fldCharType="end"/>
        </w:r>
      </w:hyperlink>
    </w:p>
    <w:p w:rsidR="001A449E" w:rsidRDefault="005B6307">
      <w:pPr>
        <w:pStyle w:val="TDC2"/>
        <w:rPr>
          <w:rFonts w:ascii="Calibri" w:hAnsi="Calibri" w:cs="Times New Roman"/>
          <w:b w:val="0"/>
          <w:bCs w:val="0"/>
          <w:caps w:val="0"/>
        </w:rPr>
      </w:pPr>
      <w:hyperlink w:anchor="_Toc197147350" w:history="1">
        <w:r w:rsidR="001A449E" w:rsidRPr="00DA0931">
          <w:rPr>
            <w:rStyle w:val="Hipervnculo"/>
          </w:rPr>
          <w:t>3.1</w:t>
        </w:r>
        <w:r w:rsidR="001A449E">
          <w:rPr>
            <w:rFonts w:ascii="Calibri" w:hAnsi="Calibri" w:cs="Times New Roman"/>
            <w:b w:val="0"/>
            <w:bCs w:val="0"/>
            <w:caps w:val="0"/>
          </w:rPr>
          <w:tab/>
        </w:r>
        <w:r w:rsidR="001A449E" w:rsidRPr="00DA0931">
          <w:rPr>
            <w:rStyle w:val="Hipervnculo"/>
          </w:rPr>
          <w:t>Descripción del proyecto</w:t>
        </w:r>
        <w:r w:rsidR="001A449E">
          <w:rPr>
            <w:webHidden/>
          </w:rPr>
          <w:tab/>
        </w:r>
        <w:r w:rsidR="001A449E">
          <w:rPr>
            <w:webHidden/>
          </w:rPr>
          <w:fldChar w:fldCharType="begin"/>
        </w:r>
        <w:r w:rsidR="001A449E">
          <w:rPr>
            <w:webHidden/>
          </w:rPr>
          <w:instrText xml:space="preserve"> PAGEREF _Toc197147350 \h </w:instrText>
        </w:r>
        <w:r w:rsidR="001A449E">
          <w:rPr>
            <w:webHidden/>
          </w:rPr>
        </w:r>
        <w:r w:rsidR="001A449E">
          <w:rPr>
            <w:webHidden/>
          </w:rPr>
          <w:fldChar w:fldCharType="separate"/>
        </w:r>
        <w:r w:rsidR="00DF4320">
          <w:rPr>
            <w:webHidden/>
          </w:rPr>
          <w:t>3</w:t>
        </w:r>
        <w:r w:rsidR="001A449E">
          <w:rPr>
            <w:webHidden/>
          </w:rPr>
          <w:fldChar w:fldCharType="end"/>
        </w:r>
      </w:hyperlink>
    </w:p>
    <w:p w:rsidR="001A449E" w:rsidRDefault="005B6307">
      <w:pPr>
        <w:pStyle w:val="TDC2"/>
        <w:rPr>
          <w:rFonts w:ascii="Calibri" w:hAnsi="Calibri" w:cs="Times New Roman"/>
          <w:b w:val="0"/>
          <w:bCs w:val="0"/>
          <w:caps w:val="0"/>
        </w:rPr>
      </w:pPr>
      <w:hyperlink w:anchor="_Toc197147351" w:history="1">
        <w:r w:rsidR="001A449E" w:rsidRPr="00DA0931">
          <w:rPr>
            <w:rStyle w:val="Hipervnculo"/>
          </w:rPr>
          <w:t>3.2</w:t>
        </w:r>
        <w:r w:rsidR="001A449E">
          <w:rPr>
            <w:rFonts w:ascii="Calibri" w:hAnsi="Calibri" w:cs="Times New Roman"/>
            <w:b w:val="0"/>
            <w:bCs w:val="0"/>
            <w:caps w:val="0"/>
          </w:rPr>
          <w:tab/>
        </w:r>
        <w:r w:rsidR="001A449E" w:rsidRPr="00DA0931">
          <w:rPr>
            <w:rStyle w:val="Hipervnculo"/>
          </w:rPr>
          <w:t>Alcance del proyecto</w:t>
        </w:r>
        <w:r w:rsidR="001A449E">
          <w:rPr>
            <w:webHidden/>
          </w:rPr>
          <w:tab/>
        </w:r>
      </w:hyperlink>
      <w:r w:rsidR="009473A1" w:rsidRPr="009473A1">
        <w:rPr>
          <w:webHidden/>
        </w:rPr>
        <w:t>4</w:t>
      </w:r>
    </w:p>
    <w:p w:rsidR="001A449E" w:rsidRDefault="005B6307">
      <w:pPr>
        <w:pStyle w:val="TDC2"/>
        <w:rPr>
          <w:rFonts w:ascii="Calibri" w:hAnsi="Calibri" w:cs="Times New Roman"/>
          <w:b w:val="0"/>
          <w:bCs w:val="0"/>
          <w:caps w:val="0"/>
        </w:rPr>
      </w:pPr>
      <w:hyperlink w:anchor="_Toc197147352" w:history="1">
        <w:r w:rsidR="001A449E" w:rsidRPr="00DA0931">
          <w:rPr>
            <w:rStyle w:val="Hipervnculo"/>
          </w:rPr>
          <w:t>3.3</w:t>
        </w:r>
        <w:r w:rsidR="001A449E">
          <w:rPr>
            <w:rFonts w:ascii="Calibri" w:hAnsi="Calibri" w:cs="Times New Roman"/>
            <w:b w:val="0"/>
            <w:bCs w:val="0"/>
            <w:caps w:val="0"/>
          </w:rPr>
          <w:tab/>
        </w:r>
        <w:r w:rsidR="001A449E" w:rsidRPr="00DA0931">
          <w:rPr>
            <w:rStyle w:val="Hipervnculo"/>
          </w:rPr>
          <w:t>Asunciones</w:t>
        </w:r>
        <w:r w:rsidR="001A449E">
          <w:rPr>
            <w:webHidden/>
          </w:rPr>
          <w:tab/>
        </w:r>
      </w:hyperlink>
      <w:r w:rsidR="009473A1">
        <w:t>4</w:t>
      </w:r>
    </w:p>
    <w:p w:rsidR="001A449E" w:rsidRDefault="005B6307">
      <w:pPr>
        <w:pStyle w:val="TDC2"/>
        <w:rPr>
          <w:rFonts w:ascii="Calibri" w:hAnsi="Calibri" w:cs="Times New Roman"/>
          <w:b w:val="0"/>
          <w:bCs w:val="0"/>
          <w:caps w:val="0"/>
        </w:rPr>
      </w:pPr>
      <w:hyperlink w:anchor="_Toc197147353" w:history="1">
        <w:r w:rsidR="001A449E" w:rsidRPr="00DA0931">
          <w:rPr>
            <w:rStyle w:val="Hipervnculo"/>
          </w:rPr>
          <w:t>3.4</w:t>
        </w:r>
        <w:r w:rsidR="001A449E">
          <w:rPr>
            <w:rFonts w:ascii="Calibri" w:hAnsi="Calibri" w:cs="Times New Roman"/>
            <w:b w:val="0"/>
            <w:bCs w:val="0"/>
            <w:caps w:val="0"/>
          </w:rPr>
          <w:tab/>
        </w:r>
        <w:r w:rsidR="001A449E" w:rsidRPr="00DA0931">
          <w:rPr>
            <w:rStyle w:val="Hipervnculo"/>
          </w:rPr>
          <w:t>Restricciones</w:t>
        </w:r>
        <w:r w:rsidR="001A449E">
          <w:rPr>
            <w:webHidden/>
          </w:rPr>
          <w:tab/>
        </w:r>
      </w:hyperlink>
      <w:r w:rsidR="009473A1">
        <w:t>4</w:t>
      </w:r>
    </w:p>
    <w:p w:rsidR="001A449E" w:rsidRDefault="005B6307">
      <w:pPr>
        <w:pStyle w:val="TDC1"/>
      </w:pPr>
      <w:hyperlink w:anchor="_Toc197147354" w:history="1">
        <w:r w:rsidR="001A449E" w:rsidRPr="00DA0931">
          <w:rPr>
            <w:rStyle w:val="Hipervnculo"/>
          </w:rPr>
          <w:t>4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Requerimientos del proyecto/Entregables</w:t>
        </w:r>
        <w:r w:rsidR="001A449E">
          <w:rPr>
            <w:webHidden/>
          </w:rPr>
          <w:tab/>
        </w:r>
      </w:hyperlink>
      <w:r w:rsidR="009473A1">
        <w:t>5</w:t>
      </w:r>
    </w:p>
    <w:p w:rsid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>
        <w:t xml:space="preserve">    </w:t>
      </w:r>
      <w:r w:rsidRPr="00874369">
        <w:rPr>
          <w:b/>
        </w:rPr>
        <w:t xml:space="preserve"> </w:t>
      </w:r>
      <w:r w:rsidRPr="00874369">
        <w:rPr>
          <w:rFonts w:ascii="Arial" w:hAnsi="Arial" w:cs="Arial"/>
          <w:b/>
        </w:rPr>
        <w:t xml:space="preserve"> </w:t>
      </w:r>
      <w:hyperlink w:anchor="_4.1_Diagrama_de" w:history="1">
        <w:r w:rsidR="00F46613" w:rsidRPr="00F46613">
          <w:rPr>
            <w:rStyle w:val="Hipervnculo"/>
            <w:rFonts w:ascii="Arial" w:hAnsi="Arial" w:cs="Arial"/>
            <w:b/>
          </w:rPr>
          <w:t>4.1 Diagrama de casos de uso.</w:t>
        </w:r>
      </w:hyperlink>
      <w:r>
        <w:rPr>
          <w:rFonts w:ascii="Arial" w:hAnsi="Arial" w:cs="Arial"/>
          <w:b/>
          <w:sz w:val="22"/>
          <w:szCs w:val="22"/>
        </w:rPr>
        <w:tab/>
        <w:t>6</w:t>
      </w:r>
    </w:p>
    <w:p w:rsidR="00874369" w:rsidRP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      </w:t>
      </w:r>
      <w:hyperlink w:anchor="_4.2Diagrama_de_clases" w:history="1">
        <w:r w:rsidR="00F46613" w:rsidRPr="00F46613">
          <w:rPr>
            <w:rStyle w:val="Hipervnculo"/>
            <w:rFonts w:ascii="Arial" w:hAnsi="Arial" w:cs="Arial"/>
            <w:b/>
            <w:sz w:val="22"/>
            <w:szCs w:val="22"/>
          </w:rPr>
          <w:t>4.2</w:t>
        </w:r>
        <w:r w:rsidR="00F46613">
          <w:rPr>
            <w:rStyle w:val="Hipervnculo"/>
            <w:rFonts w:ascii="Arial" w:hAnsi="Arial" w:cs="Arial"/>
            <w:b/>
            <w:sz w:val="22"/>
            <w:szCs w:val="22"/>
          </w:rPr>
          <w:t xml:space="preserve"> </w:t>
        </w:r>
        <w:r w:rsidR="00F46613" w:rsidRPr="00F46613">
          <w:rPr>
            <w:rStyle w:val="Hipervnculo"/>
            <w:rFonts w:ascii="Arial" w:hAnsi="Arial" w:cs="Arial"/>
            <w:b/>
            <w:sz w:val="22"/>
            <w:szCs w:val="22"/>
          </w:rPr>
          <w:t>Diagrama de clases</w:t>
        </w:r>
      </w:hyperlink>
      <w:r>
        <w:rPr>
          <w:rFonts w:ascii="Arial" w:hAnsi="Arial" w:cs="Arial"/>
          <w:b/>
          <w:sz w:val="22"/>
          <w:szCs w:val="22"/>
        </w:rPr>
        <w:tab/>
        <w:t>7</w:t>
      </w:r>
    </w:p>
    <w:p w:rsid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 w:rsidRPr="00874369">
        <w:rPr>
          <w:rFonts w:ascii="Arial" w:hAnsi="Arial" w:cs="Arial"/>
          <w:b/>
          <w:sz w:val="22"/>
          <w:szCs w:val="22"/>
        </w:rPr>
        <w:t xml:space="preserve">     </w:t>
      </w:r>
      <w:r>
        <w:rPr>
          <w:rFonts w:ascii="Arial" w:hAnsi="Arial" w:cs="Arial"/>
          <w:b/>
          <w:sz w:val="22"/>
          <w:szCs w:val="22"/>
        </w:rPr>
        <w:t xml:space="preserve"> </w:t>
      </w:r>
      <w:hyperlink w:anchor="_4.3Diagrama_de_Estado" w:history="1">
        <w:r w:rsidR="00F46613" w:rsidRPr="00F46613">
          <w:rPr>
            <w:rStyle w:val="Hipervnculo"/>
            <w:rFonts w:ascii="Arial" w:hAnsi="Arial" w:cs="Arial"/>
            <w:b/>
            <w:sz w:val="22"/>
            <w:szCs w:val="22"/>
          </w:rPr>
          <w:t>4.3</w:t>
        </w:r>
        <w:r w:rsidR="00F46613">
          <w:rPr>
            <w:rStyle w:val="Hipervnculo"/>
            <w:rFonts w:ascii="Arial" w:hAnsi="Arial" w:cs="Arial"/>
            <w:b/>
            <w:sz w:val="22"/>
            <w:szCs w:val="22"/>
          </w:rPr>
          <w:t xml:space="preserve"> </w:t>
        </w:r>
        <w:r w:rsidR="00F46613" w:rsidRPr="00F46613">
          <w:rPr>
            <w:rStyle w:val="Hipervnculo"/>
            <w:rFonts w:ascii="Arial" w:hAnsi="Arial" w:cs="Arial"/>
            <w:b/>
            <w:sz w:val="22"/>
            <w:szCs w:val="22"/>
          </w:rPr>
          <w:t>Diagrama de Estado</w:t>
        </w:r>
      </w:hyperlink>
      <w:r>
        <w:rPr>
          <w:rFonts w:ascii="Arial" w:hAnsi="Arial" w:cs="Arial"/>
          <w:b/>
          <w:sz w:val="22"/>
          <w:szCs w:val="22"/>
        </w:rPr>
        <w:tab/>
        <w:t>7</w:t>
      </w:r>
    </w:p>
    <w:p w:rsid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      </w:t>
      </w:r>
      <w:hyperlink w:anchor="_Modelo_diagrama_de" w:history="1">
        <w:r w:rsidRPr="00F46613">
          <w:rPr>
            <w:rStyle w:val="Hipervnculo"/>
            <w:rFonts w:ascii="Arial" w:hAnsi="Arial" w:cs="Arial"/>
            <w:b/>
            <w:sz w:val="22"/>
            <w:szCs w:val="22"/>
          </w:rPr>
          <w:t>4.4 MODELO DIAGRAMA DE SECUENCIA</w:t>
        </w:r>
      </w:hyperlink>
      <w:r>
        <w:rPr>
          <w:rFonts w:ascii="Arial" w:hAnsi="Arial" w:cs="Arial"/>
          <w:b/>
          <w:sz w:val="22"/>
          <w:szCs w:val="22"/>
        </w:rPr>
        <w:tab/>
        <w:t>8</w:t>
      </w:r>
    </w:p>
    <w:p w:rsid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      4.5 </w:t>
      </w:r>
      <w:hyperlink w:anchor="_4.5_Diagrama_de" w:history="1">
        <w:r w:rsidRPr="00F46613">
          <w:rPr>
            <w:rStyle w:val="Hipervnculo"/>
            <w:rFonts w:ascii="Arial" w:hAnsi="Arial" w:cs="Arial"/>
            <w:b/>
            <w:sz w:val="22"/>
            <w:szCs w:val="22"/>
          </w:rPr>
          <w:t>DIAGRAMA DE ACTIVIDADES</w:t>
        </w:r>
      </w:hyperlink>
      <w:r>
        <w:rPr>
          <w:rFonts w:ascii="Arial" w:hAnsi="Arial" w:cs="Arial"/>
          <w:b/>
          <w:sz w:val="22"/>
          <w:szCs w:val="22"/>
        </w:rPr>
        <w:tab/>
        <w:t>9</w:t>
      </w:r>
    </w:p>
    <w:p w:rsid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      4.6 </w:t>
      </w:r>
      <w:hyperlink w:anchor="_4.6_Diagrama_de" w:history="1">
        <w:r w:rsidRPr="00F46613">
          <w:rPr>
            <w:rStyle w:val="Hipervnculo"/>
            <w:rFonts w:ascii="Arial" w:hAnsi="Arial" w:cs="Arial"/>
            <w:b/>
            <w:sz w:val="22"/>
            <w:szCs w:val="22"/>
          </w:rPr>
          <w:t>DIAGRAMA DE PAQUETES</w:t>
        </w:r>
      </w:hyperlink>
      <w:r>
        <w:rPr>
          <w:rFonts w:ascii="Arial" w:hAnsi="Arial" w:cs="Arial"/>
          <w:b/>
          <w:sz w:val="22"/>
          <w:szCs w:val="22"/>
        </w:rPr>
        <w:tab/>
        <w:t>10</w:t>
      </w:r>
    </w:p>
    <w:p w:rsid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      4.7 </w:t>
      </w:r>
      <w:hyperlink w:anchor="_4.7Modelado_de_base" w:history="1">
        <w:r w:rsidRPr="00F46613">
          <w:rPr>
            <w:rStyle w:val="Hipervnculo"/>
            <w:rFonts w:ascii="Arial" w:hAnsi="Arial" w:cs="Arial"/>
            <w:b/>
            <w:sz w:val="22"/>
            <w:szCs w:val="22"/>
          </w:rPr>
          <w:t>MODELADO DE BASE DE DATOS</w:t>
        </w:r>
      </w:hyperlink>
      <w:r>
        <w:rPr>
          <w:rFonts w:ascii="Arial" w:hAnsi="Arial" w:cs="Arial"/>
          <w:b/>
          <w:sz w:val="22"/>
          <w:szCs w:val="22"/>
        </w:rPr>
        <w:tab/>
        <w:t>11</w:t>
      </w:r>
    </w:p>
    <w:p w:rsid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      4.8 </w:t>
      </w:r>
      <w:hyperlink w:anchor="_4.8_Diccionario_de" w:history="1">
        <w:r w:rsidRPr="00F46613">
          <w:rPr>
            <w:rStyle w:val="Hipervnculo"/>
            <w:rFonts w:ascii="Arial" w:hAnsi="Arial" w:cs="Arial"/>
            <w:b/>
            <w:sz w:val="22"/>
            <w:szCs w:val="22"/>
          </w:rPr>
          <w:t>DICCIONARIO DE DATOS</w:t>
        </w:r>
      </w:hyperlink>
      <w:r>
        <w:rPr>
          <w:rFonts w:ascii="Arial" w:hAnsi="Arial" w:cs="Arial"/>
          <w:b/>
          <w:sz w:val="22"/>
          <w:szCs w:val="22"/>
        </w:rPr>
        <w:tab/>
        <w:t>11</w:t>
      </w:r>
    </w:p>
    <w:p w:rsidR="00874369" w:rsidRPr="00874369" w:rsidRDefault="00874369" w:rsidP="00874369">
      <w:pPr>
        <w:tabs>
          <w:tab w:val="right" w:leader="dot" w:pos="9072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      4.9 </w:t>
      </w:r>
      <w:hyperlink w:anchor="_4.9Interfaces_del_sistema." w:history="1">
        <w:r w:rsidRPr="00F46613">
          <w:rPr>
            <w:rStyle w:val="Hipervnculo"/>
            <w:rFonts w:ascii="Arial" w:hAnsi="Arial" w:cs="Arial"/>
            <w:b/>
            <w:sz w:val="22"/>
            <w:szCs w:val="22"/>
          </w:rPr>
          <w:t>INTERFACES DEL SISTEMA</w:t>
        </w:r>
      </w:hyperlink>
      <w:r>
        <w:rPr>
          <w:rFonts w:ascii="Arial" w:hAnsi="Arial" w:cs="Arial"/>
          <w:b/>
          <w:sz w:val="22"/>
          <w:szCs w:val="22"/>
        </w:rPr>
        <w:tab/>
        <w:t>10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55" w:history="1">
        <w:r w:rsidR="001A449E" w:rsidRPr="00DA0931">
          <w:rPr>
            <w:rStyle w:val="Hipervnculo"/>
          </w:rPr>
          <w:t>5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Estructura desagregada de tareas (EDT/WBS)</w:t>
        </w:r>
        <w:r w:rsidR="001A449E">
          <w:rPr>
            <w:webHidden/>
          </w:rPr>
          <w:tab/>
        </w:r>
      </w:hyperlink>
      <w:r w:rsidR="00364F89">
        <w:t>18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56" w:history="1">
        <w:r w:rsidR="001A449E" w:rsidRPr="00DA0931">
          <w:rPr>
            <w:rStyle w:val="Hipervnculo"/>
          </w:rPr>
          <w:t>6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Calendario/Hitos</w:t>
        </w:r>
        <w:r w:rsidR="001A449E">
          <w:rPr>
            <w:webHidden/>
          </w:rPr>
          <w:tab/>
        </w:r>
      </w:hyperlink>
      <w:r w:rsidR="00364F89">
        <w:t>19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57" w:history="1">
        <w:r w:rsidR="001A449E" w:rsidRPr="00DA0931">
          <w:rPr>
            <w:rStyle w:val="Hipervnculo"/>
          </w:rPr>
          <w:t>7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Presupuesto</w:t>
        </w:r>
        <w:r w:rsidR="001A449E">
          <w:rPr>
            <w:webHidden/>
          </w:rPr>
          <w:tab/>
        </w:r>
      </w:hyperlink>
      <w:r w:rsidR="00364F89">
        <w:t>19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58" w:history="1">
        <w:r w:rsidR="001A449E" w:rsidRPr="00DA0931">
          <w:rPr>
            <w:rStyle w:val="Hipervnculo"/>
          </w:rPr>
          <w:t>8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Gestión de la calidad</w:t>
        </w:r>
        <w:r w:rsidR="001A449E">
          <w:rPr>
            <w:webHidden/>
          </w:rPr>
          <w:tab/>
        </w:r>
      </w:hyperlink>
      <w:r w:rsidR="00364F89">
        <w:t>20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59" w:history="1">
        <w:r w:rsidR="001A449E" w:rsidRPr="00DA0931">
          <w:rPr>
            <w:rStyle w:val="Hipervnculo"/>
          </w:rPr>
          <w:t>9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Recursos</w:t>
        </w:r>
        <w:r w:rsidR="001A449E">
          <w:rPr>
            <w:webHidden/>
          </w:rPr>
          <w:tab/>
        </w:r>
      </w:hyperlink>
      <w:r w:rsidR="00364F89">
        <w:t>20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60" w:history="1">
        <w:r w:rsidR="001A449E" w:rsidRPr="00DA0931">
          <w:rPr>
            <w:rStyle w:val="Hipervnculo"/>
          </w:rPr>
          <w:t>10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Plan de comunicación</w:t>
        </w:r>
        <w:r w:rsidR="001A449E">
          <w:rPr>
            <w:webHidden/>
          </w:rPr>
          <w:tab/>
        </w:r>
      </w:hyperlink>
      <w:r w:rsidR="00364F89">
        <w:t>21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61" w:history="1">
        <w:r w:rsidR="001A449E" w:rsidRPr="00DA0931">
          <w:rPr>
            <w:rStyle w:val="Hipervnculo"/>
          </w:rPr>
          <w:t>11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Gestión de Riesgos</w:t>
        </w:r>
        <w:r w:rsidR="001A449E">
          <w:rPr>
            <w:webHidden/>
          </w:rPr>
          <w:tab/>
        </w:r>
      </w:hyperlink>
      <w:r w:rsidR="00364F89">
        <w:t>22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62" w:history="1">
        <w:r w:rsidR="001A449E" w:rsidRPr="00DA0931">
          <w:rPr>
            <w:rStyle w:val="Hipervnculo"/>
          </w:rPr>
          <w:t>12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Plan de adquisiciones</w:t>
        </w:r>
        <w:r w:rsidR="001A449E">
          <w:rPr>
            <w:webHidden/>
          </w:rPr>
          <w:tab/>
        </w:r>
      </w:hyperlink>
      <w:r w:rsidR="00364F89">
        <w:t>23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63" w:history="1">
        <w:r w:rsidR="001A449E" w:rsidRPr="00DA0931">
          <w:rPr>
            <w:rStyle w:val="Hipervnculo"/>
          </w:rPr>
          <w:t>13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Organización del proyecto</w:t>
        </w:r>
        <w:r w:rsidR="001A449E">
          <w:rPr>
            <w:webHidden/>
          </w:rPr>
          <w:tab/>
        </w:r>
      </w:hyperlink>
      <w:r w:rsidR="000640EB">
        <w:t>24</w:t>
      </w:r>
    </w:p>
    <w:p w:rsidR="001A449E" w:rsidRDefault="005B6307">
      <w:pPr>
        <w:pStyle w:val="TDC2"/>
        <w:rPr>
          <w:rFonts w:ascii="Calibri" w:hAnsi="Calibri" w:cs="Times New Roman"/>
          <w:b w:val="0"/>
          <w:bCs w:val="0"/>
          <w:caps w:val="0"/>
        </w:rPr>
      </w:pPr>
      <w:hyperlink w:anchor="_Toc197147364" w:history="1">
        <w:r w:rsidR="001A449E" w:rsidRPr="00DA0931">
          <w:rPr>
            <w:rStyle w:val="Hipervnculo"/>
          </w:rPr>
          <w:t>13.1</w:t>
        </w:r>
        <w:r w:rsidR="001A449E">
          <w:rPr>
            <w:rFonts w:ascii="Calibri" w:hAnsi="Calibri" w:cs="Times New Roman"/>
            <w:b w:val="0"/>
            <w:bCs w:val="0"/>
            <w:caps w:val="0"/>
          </w:rPr>
          <w:tab/>
        </w:r>
        <w:r w:rsidR="001A449E" w:rsidRPr="00DA0931">
          <w:rPr>
            <w:rStyle w:val="Hipervnculo"/>
          </w:rPr>
          <w:t>Organigrama del proyecto</w:t>
        </w:r>
        <w:r w:rsidR="001A449E">
          <w:rPr>
            <w:webHidden/>
          </w:rPr>
          <w:tab/>
        </w:r>
      </w:hyperlink>
      <w:r w:rsidR="00364F89">
        <w:t>24</w:t>
      </w:r>
    </w:p>
    <w:p w:rsidR="001A449E" w:rsidRDefault="005B6307">
      <w:pPr>
        <w:pStyle w:val="TDC2"/>
        <w:rPr>
          <w:rFonts w:ascii="Calibri" w:hAnsi="Calibri" w:cs="Times New Roman"/>
          <w:b w:val="0"/>
          <w:bCs w:val="0"/>
          <w:caps w:val="0"/>
        </w:rPr>
      </w:pPr>
      <w:hyperlink w:anchor="_Toc197147365" w:history="1">
        <w:r w:rsidR="001A449E" w:rsidRPr="00DA0931">
          <w:rPr>
            <w:rStyle w:val="Hipervnculo"/>
          </w:rPr>
          <w:t>13.2</w:t>
        </w:r>
        <w:r w:rsidR="001A449E">
          <w:rPr>
            <w:rFonts w:ascii="Calibri" w:hAnsi="Calibri" w:cs="Times New Roman"/>
            <w:b w:val="0"/>
            <w:bCs w:val="0"/>
            <w:caps w:val="0"/>
          </w:rPr>
          <w:tab/>
        </w:r>
        <w:r w:rsidR="001A449E" w:rsidRPr="00DA0931">
          <w:rPr>
            <w:rStyle w:val="Hipervnculo"/>
          </w:rPr>
          <w:t>Responsabilidades</w:t>
        </w:r>
        <w:r w:rsidR="001A449E">
          <w:rPr>
            <w:webHidden/>
          </w:rPr>
          <w:tab/>
        </w:r>
      </w:hyperlink>
      <w:r w:rsidR="00364F89">
        <w:t>25</w:t>
      </w:r>
    </w:p>
    <w:p w:rsidR="001A449E" w:rsidRDefault="005B6307">
      <w:pPr>
        <w:pStyle w:val="TDC1"/>
        <w:rPr>
          <w:rFonts w:ascii="Calibri" w:hAnsi="Calibri" w:cs="Times New Roman"/>
          <w:b w:val="0"/>
          <w:bCs w:val="0"/>
          <w:iCs w:val="0"/>
          <w:caps w:val="0"/>
          <w:sz w:val="22"/>
          <w:szCs w:val="22"/>
        </w:rPr>
      </w:pPr>
      <w:hyperlink w:anchor="_Toc197147366" w:history="1">
        <w:r w:rsidR="001A449E" w:rsidRPr="00DA0931">
          <w:rPr>
            <w:rStyle w:val="Hipervnculo"/>
          </w:rPr>
          <w:t>14</w:t>
        </w:r>
        <w:r w:rsidR="001A449E">
          <w:rPr>
            <w:rFonts w:ascii="Calibri" w:hAnsi="Calibri" w:cs="Times New Roman"/>
            <w:b w:val="0"/>
            <w:bCs w:val="0"/>
            <w:iCs w:val="0"/>
            <w:caps w:val="0"/>
            <w:sz w:val="22"/>
            <w:szCs w:val="22"/>
          </w:rPr>
          <w:tab/>
        </w:r>
        <w:r w:rsidR="001A449E" w:rsidRPr="00DA0931">
          <w:rPr>
            <w:rStyle w:val="Hipervnculo"/>
          </w:rPr>
          <w:t>Aprobación del acta</w:t>
        </w:r>
        <w:r w:rsidR="001A449E">
          <w:rPr>
            <w:webHidden/>
          </w:rPr>
          <w:tab/>
        </w:r>
      </w:hyperlink>
      <w:r w:rsidR="00364F89">
        <w:t>25</w:t>
      </w:r>
    </w:p>
    <w:p w:rsidR="00C038F7" w:rsidRPr="00995CED" w:rsidRDefault="00D82BF5">
      <w:pPr>
        <w:rPr>
          <w:rFonts w:ascii="Arial" w:hAnsi="Arial" w:cs="Arial"/>
        </w:rPr>
      </w:pPr>
      <w:r w:rsidRPr="00995CED">
        <w:rPr>
          <w:rFonts w:ascii="Arial" w:hAnsi="Arial" w:cs="Arial"/>
          <w:i/>
        </w:rPr>
        <w:fldChar w:fldCharType="end"/>
      </w:r>
    </w:p>
    <w:p w:rsidR="00C038F7" w:rsidRDefault="00C038F7">
      <w:pPr>
        <w:rPr>
          <w:rFonts w:ascii="Arial" w:hAnsi="Arial" w:cs="Arial"/>
        </w:rPr>
      </w:pPr>
    </w:p>
    <w:p w:rsidR="004026F7" w:rsidRPr="004026F7" w:rsidRDefault="004026F7" w:rsidP="004026F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038F7" w:rsidRDefault="001D27A1" w:rsidP="00A9071C">
      <w:pPr>
        <w:pStyle w:val="Ttulo1"/>
      </w:pPr>
      <w:bookmarkStart w:id="0" w:name="_Toc197147347"/>
      <w:r>
        <w:lastRenderedPageBreak/>
        <w:t>Información general</w:t>
      </w:r>
      <w:bookmarkEnd w:id="0"/>
    </w:p>
    <w:p w:rsidR="008E16A6" w:rsidRPr="008E16A6" w:rsidRDefault="008E16A6" w:rsidP="008E16A6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tbl>
      <w:tblPr>
        <w:tblW w:w="94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746"/>
        <w:gridCol w:w="2782"/>
        <w:gridCol w:w="1892"/>
      </w:tblGrid>
      <w:tr w:rsidR="008E16A6" w:rsidRPr="008E16A6" w:rsidTr="006E2ED0">
        <w:trPr>
          <w:trHeight w:val="540"/>
        </w:trPr>
        <w:tc>
          <w:tcPr>
            <w:tcW w:w="1985" w:type="dxa"/>
            <w:vAlign w:val="bottom"/>
          </w:tcPr>
          <w:p w:rsidR="008E16A6" w:rsidRPr="008E16A6" w:rsidRDefault="008E16A6" w:rsidP="008E16A6">
            <w:pPr>
              <w:pStyle w:val="formtext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Enunciado</w:t>
            </w:r>
            <w:r w:rsidRPr="008E16A6">
              <w:rPr>
                <w:rFonts w:ascii="Arial" w:hAnsi="Arial" w:cs="Arial"/>
                <w:sz w:val="24"/>
                <w:szCs w:val="24"/>
                <w:lang w:val="es-ES"/>
              </w:rPr>
              <w:t xml:space="preserve"> del 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p</w:t>
            </w:r>
            <w:r w:rsidRPr="008E16A6">
              <w:rPr>
                <w:rFonts w:ascii="Arial" w:hAnsi="Arial" w:cs="Arial"/>
                <w:sz w:val="24"/>
                <w:szCs w:val="24"/>
                <w:lang w:val="es-ES"/>
              </w:rPr>
              <w:t>royecto:</w:t>
            </w:r>
          </w:p>
        </w:tc>
        <w:tc>
          <w:tcPr>
            <w:tcW w:w="2746" w:type="dxa"/>
            <w:vAlign w:val="center"/>
          </w:tcPr>
          <w:p w:rsidR="008E16A6" w:rsidRPr="008E16A6" w:rsidRDefault="007C33F6" w:rsidP="006E2ED0">
            <w:pPr>
              <w:pStyle w:val="formtext"/>
              <w:jc w:val="center"/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Brush Script MT" w:hAnsi="Brush Script MT" w:cs="Arial"/>
                <w:sz w:val="40"/>
                <w:szCs w:val="40"/>
                <w:lang w:val="es-ES_tradnl"/>
              </w:rPr>
              <w:t>The</w:t>
            </w:r>
            <w:proofErr w:type="spellEnd"/>
            <w:r>
              <w:rPr>
                <w:rFonts w:ascii="Brush Script MT" w:hAnsi="Brush Script MT" w:cs="Arial"/>
                <w:sz w:val="40"/>
                <w:szCs w:val="40"/>
                <w:lang w:val="es-ES_tradnl"/>
              </w:rPr>
              <w:t xml:space="preserve"> </w:t>
            </w:r>
            <w:proofErr w:type="spellStart"/>
            <w:r>
              <w:rPr>
                <w:rFonts w:ascii="Brush Script MT" w:hAnsi="Brush Script MT" w:cs="Arial"/>
                <w:sz w:val="40"/>
                <w:szCs w:val="40"/>
                <w:lang w:val="es-ES_tradnl"/>
              </w:rPr>
              <w:t>walkers</w:t>
            </w:r>
            <w:proofErr w:type="spellEnd"/>
          </w:p>
        </w:tc>
        <w:tc>
          <w:tcPr>
            <w:tcW w:w="2782" w:type="dxa"/>
            <w:vAlign w:val="center"/>
          </w:tcPr>
          <w:p w:rsidR="008E16A6" w:rsidRPr="008E16A6" w:rsidRDefault="008E16A6" w:rsidP="006E2ED0">
            <w:pPr>
              <w:pStyle w:val="formtext"/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E16A6">
              <w:rPr>
                <w:rFonts w:ascii="Arial" w:hAnsi="Arial" w:cs="Arial"/>
                <w:sz w:val="24"/>
                <w:szCs w:val="24"/>
                <w:lang w:val="es-ES"/>
              </w:rPr>
              <w:t>ID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del proyecto</w:t>
            </w:r>
            <w:r w:rsidRPr="008E16A6">
              <w:rPr>
                <w:rFonts w:ascii="Arial" w:hAnsi="Arial" w:cs="Arial"/>
                <w:sz w:val="24"/>
                <w:szCs w:val="24"/>
                <w:lang w:val="es-ES"/>
              </w:rPr>
              <w:t>:</w:t>
            </w:r>
          </w:p>
        </w:tc>
        <w:tc>
          <w:tcPr>
            <w:tcW w:w="1892" w:type="dxa"/>
            <w:vAlign w:val="center"/>
          </w:tcPr>
          <w:p w:rsidR="008E16A6" w:rsidRPr="008E16A6" w:rsidRDefault="007C33F6" w:rsidP="006E2ED0">
            <w:pPr>
              <w:pStyle w:val="formtext"/>
              <w:jc w:val="center"/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  <w:t>3.1416</w:t>
            </w:r>
          </w:p>
        </w:tc>
      </w:tr>
      <w:tr w:rsidR="008E16A6" w:rsidRPr="008E16A6" w:rsidTr="006E2ED0">
        <w:trPr>
          <w:trHeight w:val="614"/>
        </w:trPr>
        <w:tc>
          <w:tcPr>
            <w:tcW w:w="1985" w:type="dxa"/>
            <w:vAlign w:val="center"/>
          </w:tcPr>
          <w:p w:rsidR="008E16A6" w:rsidRPr="008E16A6" w:rsidRDefault="008E16A6" w:rsidP="006E2ED0">
            <w:pPr>
              <w:pStyle w:val="formtext"/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Sponsor</w:t>
            </w:r>
            <w:r w:rsidRPr="008E16A6">
              <w:rPr>
                <w:rFonts w:ascii="Arial" w:hAnsi="Arial" w:cs="Arial"/>
                <w:sz w:val="24"/>
                <w:szCs w:val="24"/>
                <w:lang w:val="es-ES"/>
              </w:rPr>
              <w:t>:</w:t>
            </w:r>
          </w:p>
        </w:tc>
        <w:tc>
          <w:tcPr>
            <w:tcW w:w="2746" w:type="dxa"/>
            <w:vAlign w:val="center"/>
          </w:tcPr>
          <w:p w:rsidR="008E16A6" w:rsidRPr="008E16A6" w:rsidRDefault="00F4738F" w:rsidP="006E2ED0">
            <w:pPr>
              <w:pStyle w:val="formtext"/>
              <w:jc w:val="center"/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  <w:t xml:space="preserve">Apple </w:t>
            </w:r>
            <w:proofErr w:type="spellStart"/>
            <w:r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  <w:t>vacation</w:t>
            </w:r>
            <w:r w:rsidR="00F24C3C"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  <w:t>s</w:t>
            </w:r>
            <w:proofErr w:type="spellEnd"/>
          </w:p>
        </w:tc>
        <w:tc>
          <w:tcPr>
            <w:tcW w:w="2782" w:type="dxa"/>
            <w:vAlign w:val="center"/>
          </w:tcPr>
          <w:p w:rsidR="008E16A6" w:rsidRPr="008E16A6" w:rsidRDefault="008E16A6" w:rsidP="006E2ED0">
            <w:pPr>
              <w:pStyle w:val="formtext"/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Representante del sponsor</w:t>
            </w:r>
            <w:r w:rsidRPr="008E16A6">
              <w:rPr>
                <w:rFonts w:ascii="Arial" w:hAnsi="Arial" w:cs="Arial"/>
                <w:sz w:val="24"/>
                <w:szCs w:val="24"/>
                <w:lang w:val="es-ES"/>
              </w:rPr>
              <w:t>:</w:t>
            </w:r>
          </w:p>
        </w:tc>
        <w:tc>
          <w:tcPr>
            <w:tcW w:w="1892" w:type="dxa"/>
            <w:vAlign w:val="center"/>
          </w:tcPr>
          <w:p w:rsidR="008E16A6" w:rsidRPr="008E16A6" w:rsidRDefault="00F4738F" w:rsidP="006E2ED0">
            <w:pPr>
              <w:pStyle w:val="formtext"/>
              <w:jc w:val="center"/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  <w:t xml:space="preserve">José </w:t>
            </w:r>
            <w:proofErr w:type="spellStart"/>
            <w:r>
              <w:rPr>
                <w:rFonts w:ascii="Arial" w:hAnsi="Arial" w:cs="Arial"/>
                <w:b w:val="0"/>
                <w:i w:val="0"/>
                <w:sz w:val="24"/>
                <w:szCs w:val="24"/>
                <w:lang w:val="es-ES"/>
              </w:rPr>
              <w:t>José</w:t>
            </w:r>
            <w:proofErr w:type="spellEnd"/>
          </w:p>
        </w:tc>
      </w:tr>
    </w:tbl>
    <w:p w:rsidR="002E19D0" w:rsidRDefault="002E19D0" w:rsidP="001F0031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p w:rsidR="00C038F7" w:rsidRPr="00995CED" w:rsidRDefault="002E19D0" w:rsidP="00A9071C">
      <w:pPr>
        <w:pStyle w:val="Ttulo1"/>
      </w:pPr>
      <w:bookmarkStart w:id="1" w:name="_Toc197147348"/>
      <w:r>
        <w:t>Interesados del proyecto</w:t>
      </w:r>
      <w:bookmarkEnd w:id="1"/>
    </w:p>
    <w:p w:rsidR="00DB3D50" w:rsidRDefault="00DB3D50" w:rsidP="00E528FD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tbl>
      <w:tblPr>
        <w:tblW w:w="9348" w:type="dxa"/>
        <w:tblInd w:w="80" w:type="dxa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937"/>
        <w:gridCol w:w="2926"/>
        <w:gridCol w:w="2031"/>
        <w:gridCol w:w="2454"/>
      </w:tblGrid>
      <w:tr w:rsidR="008E16A6" w:rsidRPr="008E16A6" w:rsidTr="00357147">
        <w:trPr>
          <w:cantSplit/>
          <w:trHeight w:val="480"/>
        </w:trPr>
        <w:tc>
          <w:tcPr>
            <w:tcW w:w="19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8E16A6" w:rsidRPr="008E16A6" w:rsidRDefault="008E16A6" w:rsidP="00803657">
            <w:pPr>
              <w:pStyle w:val="formtext-small"/>
              <w:spacing w:before="0"/>
              <w:ind w:left="180"/>
              <w:jc w:val="center"/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ES"/>
              </w:rPr>
              <w:t>Cargo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8E16A6" w:rsidRPr="008E16A6" w:rsidRDefault="008E16A6" w:rsidP="00803657">
            <w:pPr>
              <w:pStyle w:val="formtext-small"/>
              <w:spacing w:before="0"/>
              <w:jc w:val="center"/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ES"/>
              </w:rPr>
              <w:t>Nombre/Organizació</w:t>
            </w:r>
            <w:r w:rsidRPr="008E16A6">
              <w:rPr>
                <w:rFonts w:ascii="Arial" w:hAnsi="Arial" w:cs="Arial"/>
                <w:b/>
                <w:sz w:val="24"/>
                <w:szCs w:val="24"/>
                <w:lang w:val="es-ES"/>
              </w:rPr>
              <w:t>n</w:t>
            </w:r>
          </w:p>
        </w:tc>
        <w:tc>
          <w:tcPr>
            <w:tcW w:w="20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8E16A6" w:rsidRPr="008E16A6" w:rsidRDefault="008E16A6" w:rsidP="00803657">
            <w:pPr>
              <w:pStyle w:val="formtext-small"/>
              <w:spacing w:before="0"/>
              <w:jc w:val="center"/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ES"/>
              </w:rPr>
              <w:t>Teléfono</w:t>
            </w:r>
          </w:p>
        </w:tc>
        <w:tc>
          <w:tcPr>
            <w:tcW w:w="24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8E16A6" w:rsidRPr="008E16A6" w:rsidRDefault="008E16A6" w:rsidP="00803657">
            <w:pPr>
              <w:pStyle w:val="formtext-small"/>
              <w:spacing w:before="0"/>
              <w:jc w:val="center"/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 w:rsidRPr="008E16A6">
              <w:rPr>
                <w:rFonts w:ascii="Arial" w:hAnsi="Arial" w:cs="Arial"/>
                <w:b/>
                <w:sz w:val="24"/>
                <w:szCs w:val="24"/>
                <w:lang w:val="es-ES"/>
              </w:rPr>
              <w:t>E-mail</w:t>
            </w:r>
          </w:p>
        </w:tc>
      </w:tr>
      <w:tr w:rsidR="008E16A6" w:rsidRPr="008E16A6" w:rsidTr="006E2ED0">
        <w:trPr>
          <w:cantSplit/>
          <w:trHeight w:val="648"/>
        </w:trPr>
        <w:tc>
          <w:tcPr>
            <w:tcW w:w="19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462708" w:rsidP="00462708">
            <w:pPr>
              <w:pStyle w:val="tableheading"/>
              <w:spacing w:before="0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 xml:space="preserve">Representante del </w:t>
            </w:r>
            <w:r w:rsidR="008E16A6" w:rsidRPr="008E16A6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Sponsor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F4738F" w:rsidP="006E2ED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José </w:t>
            </w:r>
            <w:r w:rsidR="008A5842">
              <w:rPr>
                <w:rFonts w:ascii="Arial" w:hAnsi="Arial" w:cs="Arial"/>
                <w:bCs/>
              </w:rPr>
              <w:t>Mauro</w:t>
            </w:r>
          </w:p>
        </w:tc>
        <w:tc>
          <w:tcPr>
            <w:tcW w:w="20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F4738F" w:rsidP="006E2ED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9988776655</w:t>
            </w:r>
          </w:p>
        </w:tc>
        <w:tc>
          <w:tcPr>
            <w:tcW w:w="24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F4738F" w:rsidRDefault="005B6307" w:rsidP="006E2ED0">
            <w:pPr>
              <w:jc w:val="center"/>
              <w:rPr>
                <w:rFonts w:ascii="Arial" w:hAnsi="Arial" w:cs="Arial"/>
                <w:bCs/>
                <w:u w:val="single"/>
              </w:rPr>
            </w:pPr>
            <w:hyperlink r:id="rId9" w:history="1">
              <w:r w:rsidR="009473A1" w:rsidRPr="00BF04CD">
                <w:rPr>
                  <w:rStyle w:val="Hipervnculo"/>
                  <w:rFonts w:ascii="Arial" w:hAnsi="Arial" w:cs="Arial"/>
                  <w:bCs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Apple.jose@hotmail.com</w:t>
              </w:r>
            </w:hyperlink>
          </w:p>
        </w:tc>
      </w:tr>
      <w:tr w:rsidR="008E16A6" w:rsidRPr="008E16A6" w:rsidTr="006E2ED0">
        <w:trPr>
          <w:cantSplit/>
          <w:trHeight w:val="648"/>
        </w:trPr>
        <w:tc>
          <w:tcPr>
            <w:tcW w:w="19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8E16A6" w:rsidP="00803657">
            <w:pPr>
              <w:pStyle w:val="tableheading"/>
              <w:spacing w:before="0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8E16A6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Program</w:t>
            </w:r>
            <w:proofErr w:type="spellEnd"/>
            <w:r w:rsidRPr="008E16A6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 xml:space="preserve"> Manager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5F3C42" w:rsidP="006E2ED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Mtro. José Antonio León Borges</w:t>
            </w:r>
          </w:p>
        </w:tc>
        <w:tc>
          <w:tcPr>
            <w:tcW w:w="20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F4738F" w:rsidP="006E2ED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5566778899</w:t>
            </w:r>
          </w:p>
        </w:tc>
        <w:tc>
          <w:tcPr>
            <w:tcW w:w="24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F4738F" w:rsidRDefault="005B6307" w:rsidP="006E2ED0">
            <w:pPr>
              <w:jc w:val="center"/>
              <w:rPr>
                <w:rFonts w:ascii="Arial" w:hAnsi="Arial" w:cs="Arial"/>
                <w:bCs/>
                <w:color w:val="4F81BD" w:themeColor="accent1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hyperlink r:id="rId10" w:history="1">
              <w:r w:rsidR="009473A1" w:rsidRPr="00BF04CD">
                <w:rPr>
                  <w:rStyle w:val="Hipervnculo"/>
                  <w:rFonts w:ascii="Arial" w:hAnsi="Arial" w:cs="Arial"/>
                  <w:bCs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Leon.upqroo@hotmail.com</w:t>
              </w:r>
            </w:hyperlink>
          </w:p>
        </w:tc>
      </w:tr>
      <w:tr w:rsidR="008E16A6" w:rsidRPr="008E16A6" w:rsidTr="006E2ED0">
        <w:trPr>
          <w:cantSplit/>
          <w:trHeight w:val="810"/>
        </w:trPr>
        <w:tc>
          <w:tcPr>
            <w:tcW w:w="19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8E16A6" w:rsidP="00803657">
            <w:pPr>
              <w:pStyle w:val="tableheading"/>
              <w:spacing w:before="0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8E16A6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Project Manager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3C42" w:rsidRPr="008E16A6" w:rsidRDefault="007C33F6" w:rsidP="006E2ED0">
            <w:pPr>
              <w:jc w:val="center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The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walkers</w:t>
            </w:r>
            <w:proofErr w:type="spellEnd"/>
          </w:p>
        </w:tc>
        <w:tc>
          <w:tcPr>
            <w:tcW w:w="20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3C42" w:rsidRPr="008E16A6" w:rsidRDefault="007C33F6" w:rsidP="006E2ED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9988419798</w:t>
            </w:r>
          </w:p>
        </w:tc>
        <w:tc>
          <w:tcPr>
            <w:tcW w:w="24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5B6307" w:rsidP="006E2ED0">
            <w:pPr>
              <w:jc w:val="center"/>
              <w:rPr>
                <w:rFonts w:ascii="Arial" w:hAnsi="Arial" w:cs="Arial"/>
                <w:bCs/>
              </w:rPr>
            </w:pPr>
            <w:hyperlink r:id="rId11" w:history="1">
              <w:r w:rsidR="00F4738F" w:rsidRPr="003C6A3C">
                <w:rPr>
                  <w:rStyle w:val="Hipervnculo"/>
                  <w:rFonts w:ascii="Arial" w:hAnsi="Arial" w:cs="Arial"/>
                  <w:bCs/>
                </w:rPr>
                <w:t>Sware_romiuuux@hotmail.com</w:t>
              </w:r>
            </w:hyperlink>
          </w:p>
        </w:tc>
      </w:tr>
      <w:tr w:rsidR="008E16A6" w:rsidRPr="008E16A6" w:rsidTr="006E2ED0">
        <w:trPr>
          <w:cantSplit/>
          <w:trHeight w:val="627"/>
        </w:trPr>
        <w:tc>
          <w:tcPr>
            <w:tcW w:w="19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462708" w:rsidP="00803657">
            <w:pPr>
              <w:pStyle w:val="tableheading"/>
              <w:spacing w:before="0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Cliente/Usuario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7C33F6" w:rsidP="006E2ED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Apple </w:t>
            </w:r>
            <w:proofErr w:type="spellStart"/>
            <w:r>
              <w:rPr>
                <w:rFonts w:ascii="Arial" w:hAnsi="Arial" w:cs="Arial"/>
                <w:bCs/>
              </w:rPr>
              <w:t>vacations</w:t>
            </w:r>
            <w:proofErr w:type="spellEnd"/>
          </w:p>
        </w:tc>
        <w:tc>
          <w:tcPr>
            <w:tcW w:w="20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7C33F6" w:rsidP="006E2ED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9986542356</w:t>
            </w:r>
          </w:p>
        </w:tc>
        <w:tc>
          <w:tcPr>
            <w:tcW w:w="24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6A6" w:rsidRPr="008E16A6" w:rsidRDefault="005B6307" w:rsidP="006E2ED0">
            <w:pPr>
              <w:jc w:val="center"/>
              <w:rPr>
                <w:rFonts w:ascii="Arial" w:hAnsi="Arial" w:cs="Arial"/>
                <w:bCs/>
              </w:rPr>
            </w:pPr>
            <w:hyperlink r:id="rId12" w:history="1">
              <w:r w:rsidR="00F4738F" w:rsidRPr="003C6A3C">
                <w:rPr>
                  <w:rStyle w:val="Hipervnculo"/>
                  <w:rFonts w:ascii="Arial" w:hAnsi="Arial" w:cs="Arial"/>
                  <w:bCs/>
                </w:rPr>
                <w:t>Apple_vacations@gmail.com</w:t>
              </w:r>
            </w:hyperlink>
          </w:p>
        </w:tc>
      </w:tr>
    </w:tbl>
    <w:p w:rsidR="008E16A6" w:rsidRDefault="008E16A6" w:rsidP="00E528FD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p w:rsidR="00760247" w:rsidRDefault="00760247" w:rsidP="00FF7289">
      <w:pPr>
        <w:pStyle w:val="Ttulo1"/>
        <w:jc w:val="left"/>
      </w:pPr>
      <w:bookmarkStart w:id="2" w:name="_Toc197147349"/>
      <w:r>
        <w:t>Descripción del proyecto</w:t>
      </w:r>
      <w:bookmarkEnd w:id="2"/>
    </w:p>
    <w:p w:rsidR="00760247" w:rsidRDefault="00760247" w:rsidP="00F46613">
      <w:pPr>
        <w:pStyle w:val="Ttulo2"/>
        <w:numPr>
          <w:ilvl w:val="1"/>
          <w:numId w:val="19"/>
        </w:numPr>
      </w:pPr>
      <w:bookmarkStart w:id="3" w:name="_Toc197147350"/>
      <w:r>
        <w:t>Descripción del proyecto</w:t>
      </w:r>
      <w:bookmarkEnd w:id="3"/>
    </w:p>
    <w:p w:rsidR="00FF7289" w:rsidRPr="00FF7289" w:rsidRDefault="00FF7289" w:rsidP="00FF7289">
      <w:pPr>
        <w:jc w:val="both"/>
        <w:rPr>
          <w:rFonts w:ascii="Arial" w:hAnsi="Arial" w:cs="Arial"/>
          <w:sz w:val="20"/>
          <w:szCs w:val="20"/>
        </w:rPr>
      </w:pPr>
      <w:r w:rsidRPr="00FF7289">
        <w:rPr>
          <w:rFonts w:ascii="Arial" w:hAnsi="Arial" w:cs="Arial"/>
        </w:rPr>
        <w:t xml:space="preserve">El propósito de este documento es brindar  la información para la revisión del proyecto. </w:t>
      </w:r>
    </w:p>
    <w:p w:rsidR="00FF7289" w:rsidRPr="00FF7289" w:rsidRDefault="00FF7289" w:rsidP="00FF7289">
      <w:pPr>
        <w:jc w:val="both"/>
        <w:rPr>
          <w:rFonts w:ascii="Arial" w:hAnsi="Arial" w:cs="Arial"/>
          <w:sz w:val="22"/>
          <w:szCs w:val="22"/>
        </w:rPr>
      </w:pPr>
    </w:p>
    <w:p w:rsidR="00FF7289" w:rsidRPr="00FF7289" w:rsidRDefault="00FF7289" w:rsidP="00FF7289">
      <w:pPr>
        <w:widowControl w:val="0"/>
        <w:spacing w:line="240" w:lineRule="atLeast"/>
        <w:jc w:val="both"/>
        <w:rPr>
          <w:rFonts w:ascii="Arial" w:hAnsi="Arial" w:cs="Arial"/>
          <w:sz w:val="20"/>
          <w:szCs w:val="20"/>
        </w:rPr>
      </w:pPr>
      <w:r w:rsidRPr="00FF7289">
        <w:rPr>
          <w:rFonts w:ascii="Arial" w:hAnsi="Arial" w:cs="Arial"/>
        </w:rPr>
        <w:t>Se podrá utilizar para organizar e informarse de las necesidades de recursos, además del seguimiento de los mismos.</w:t>
      </w:r>
    </w:p>
    <w:p w:rsidR="00E8381A" w:rsidRPr="00FF7289" w:rsidRDefault="00FF7289" w:rsidP="00FF7289">
      <w:pPr>
        <w:ind w:left="426"/>
        <w:jc w:val="both"/>
        <w:rPr>
          <w:rFonts w:ascii="Arial" w:hAnsi="Arial" w:cs="Arial"/>
        </w:rPr>
      </w:pPr>
      <w:r w:rsidRPr="00FF7289">
        <w:rPr>
          <w:rFonts w:ascii="Arial" w:hAnsi="Arial" w:cs="Arial"/>
        </w:rPr>
        <w:t xml:space="preserve"> </w:t>
      </w:r>
    </w:p>
    <w:p w:rsidR="00F24C3C" w:rsidRPr="00FF7289" w:rsidRDefault="004D4F4E" w:rsidP="00FF7289">
      <w:pPr>
        <w:pStyle w:val="Estilo2"/>
        <w:ind w:left="0"/>
        <w:rPr>
          <w:rFonts w:ascii="Arial" w:hAnsi="Arial" w:cs="Arial"/>
        </w:rPr>
      </w:pPr>
      <w:r w:rsidRPr="00FF7289">
        <w:rPr>
          <w:rFonts w:ascii="Arial" w:hAnsi="Arial" w:cs="Arial"/>
        </w:rPr>
        <w:t xml:space="preserve">En este proyecto se documentara, se presentara e </w:t>
      </w:r>
      <w:r w:rsidR="00FF7289" w:rsidRPr="00FF7289">
        <w:rPr>
          <w:rFonts w:ascii="Arial" w:hAnsi="Arial" w:cs="Arial"/>
        </w:rPr>
        <w:t xml:space="preserve">informara la definición de las actividades de desarrollo en términos de las fases y las iteraciones necesarias que serán utilizadas durante la realización del proyecto </w:t>
      </w:r>
      <w:proofErr w:type="gramStart"/>
      <w:r w:rsidR="00FF7289" w:rsidRPr="00FF7289">
        <w:rPr>
          <w:rFonts w:ascii="Arial" w:hAnsi="Arial" w:cs="Arial"/>
        </w:rPr>
        <w:t>3.1416 .</w:t>
      </w:r>
      <w:proofErr w:type="gramEnd"/>
    </w:p>
    <w:p w:rsidR="00FF7289" w:rsidRPr="00FF7289" w:rsidRDefault="00FF7289" w:rsidP="00FF7289">
      <w:pPr>
        <w:pStyle w:val="Estilo2"/>
        <w:ind w:left="0"/>
        <w:rPr>
          <w:rFonts w:ascii="Arial" w:hAnsi="Arial" w:cs="Arial"/>
        </w:rPr>
      </w:pPr>
    </w:p>
    <w:p w:rsidR="00F24C3C" w:rsidRPr="00FF7289" w:rsidRDefault="00FF7289" w:rsidP="00FF7289">
      <w:pPr>
        <w:pStyle w:val="Estilo2"/>
        <w:ind w:left="0"/>
        <w:rPr>
          <w:rFonts w:ascii="Arial" w:hAnsi="Arial" w:cs="Arial"/>
        </w:rPr>
      </w:pPr>
      <w:r w:rsidRPr="00FF7289">
        <w:rPr>
          <w:rFonts w:ascii="Arial" w:hAnsi="Arial" w:cs="Arial"/>
        </w:rPr>
        <w:t>Se incluye el desarrollo de todo el proyecto desde el inicio hasta su fin, con la finalidad de mantener un control y registro, de las actividades y herramientas que fueron utilizados para cumplir con el objetivo.</w:t>
      </w:r>
    </w:p>
    <w:p w:rsidR="00F24C3C" w:rsidRPr="00FF7289" w:rsidRDefault="00F24C3C" w:rsidP="000E2B6D">
      <w:pPr>
        <w:pStyle w:val="Estilo2"/>
        <w:rPr>
          <w:rFonts w:ascii="Arial" w:hAnsi="Arial" w:cs="Arial"/>
        </w:rPr>
      </w:pPr>
    </w:p>
    <w:p w:rsidR="00F24C3C" w:rsidRDefault="00F24C3C" w:rsidP="00FF7289">
      <w:pPr>
        <w:pStyle w:val="Estilo2"/>
        <w:ind w:left="0"/>
      </w:pPr>
    </w:p>
    <w:p w:rsidR="00F24C3C" w:rsidRPr="00CA10A3" w:rsidRDefault="00F24C3C" w:rsidP="000E2B6D">
      <w:pPr>
        <w:pStyle w:val="Estilo2"/>
      </w:pPr>
    </w:p>
    <w:p w:rsidR="00760247" w:rsidRDefault="00760247" w:rsidP="00F46613">
      <w:pPr>
        <w:pStyle w:val="Ttulo2"/>
        <w:numPr>
          <w:ilvl w:val="1"/>
          <w:numId w:val="19"/>
        </w:numPr>
      </w:pPr>
      <w:bookmarkStart w:id="4" w:name="_Toc197147351"/>
      <w:r>
        <w:t>Alcance del proyecto</w:t>
      </w:r>
      <w:bookmarkEnd w:id="4"/>
    </w:p>
    <w:p w:rsidR="004F473A" w:rsidRDefault="004F473A" w:rsidP="00E333CB">
      <w:pPr>
        <w:pStyle w:val="Estilo2"/>
        <w:rPr>
          <w:rFonts w:ascii="Arial" w:hAnsi="Arial" w:cs="Arial"/>
        </w:rPr>
      </w:pPr>
    </w:p>
    <w:p w:rsidR="004F473A" w:rsidRPr="00E941BA" w:rsidRDefault="004F473A" w:rsidP="00E333CB">
      <w:pPr>
        <w:spacing w:line="360" w:lineRule="auto"/>
        <w:jc w:val="both"/>
        <w:rPr>
          <w:rFonts w:ascii="Arial" w:hAnsi="Arial" w:cs="Arial"/>
        </w:rPr>
      </w:pPr>
      <w:r w:rsidRPr="00E941BA">
        <w:rPr>
          <w:rFonts w:ascii="Arial" w:hAnsi="Arial" w:cs="Arial"/>
        </w:rPr>
        <w:t>El proyecto se centra en realizar un sistema de control</w:t>
      </w:r>
      <w:r>
        <w:rPr>
          <w:rFonts w:ascii="Arial" w:hAnsi="Arial" w:cs="Arial"/>
        </w:rPr>
        <w:t xml:space="preserve"> y administración</w:t>
      </w:r>
      <w:r w:rsidRPr="00E941BA">
        <w:rPr>
          <w:rFonts w:ascii="Arial" w:hAnsi="Arial" w:cs="Arial"/>
        </w:rPr>
        <w:t xml:space="preserve">, confiable, seguro, rápido, fácil de usar y con buena calidad para la agencia de viajes “Apple </w:t>
      </w:r>
      <w:proofErr w:type="spellStart"/>
      <w:r w:rsidRPr="00E941BA">
        <w:rPr>
          <w:rFonts w:ascii="Arial" w:hAnsi="Arial" w:cs="Arial"/>
        </w:rPr>
        <w:t>vacations</w:t>
      </w:r>
      <w:proofErr w:type="spellEnd"/>
      <w:r w:rsidRPr="00E941BA">
        <w:rPr>
          <w:rFonts w:ascii="Arial" w:hAnsi="Arial" w:cs="Arial"/>
        </w:rPr>
        <w:t xml:space="preserve">” O más en concreto, que realice lo que el usuario </w:t>
      </w:r>
      <w:r w:rsidR="00CF7B6E">
        <w:rPr>
          <w:rFonts w:ascii="Arial" w:hAnsi="Arial" w:cs="Arial"/>
        </w:rPr>
        <w:t xml:space="preserve">necesite al momento </w:t>
      </w:r>
      <w:r>
        <w:rPr>
          <w:rFonts w:ascii="Arial" w:hAnsi="Arial" w:cs="Arial"/>
        </w:rPr>
        <w:t xml:space="preserve"> de realizar r</w:t>
      </w:r>
      <w:r w:rsidRPr="00E941BA">
        <w:rPr>
          <w:rFonts w:ascii="Arial" w:hAnsi="Arial" w:cs="Arial"/>
        </w:rPr>
        <w:t xml:space="preserve">eservaciones y entre otras actividades, de forma rápida y fácil, descartando aquellas que no den las prestaciones adecuadas. Esto incluye: </w:t>
      </w:r>
    </w:p>
    <w:p w:rsidR="004F473A" w:rsidRPr="00E941BA" w:rsidRDefault="00E333CB" w:rsidP="00E333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4F473A" w:rsidRPr="00E941BA">
        <w:rPr>
          <w:rFonts w:ascii="Arial" w:hAnsi="Arial" w:cs="Arial"/>
        </w:rPr>
        <w:t xml:space="preserve">En primer lugar, conocer lo que el usuario requiere, que es lo que necesita. Esto implica: </w:t>
      </w:r>
    </w:p>
    <w:p w:rsidR="004F473A" w:rsidRDefault="004F473A" w:rsidP="00E333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CA10A3">
        <w:rPr>
          <w:rFonts w:ascii="Arial" w:hAnsi="Arial" w:cs="Arial"/>
        </w:rPr>
        <w:t>Facilitar las reservaciones, gestionar vuelos, hoteles, transportaciones, costos.</w:t>
      </w:r>
    </w:p>
    <w:p w:rsidR="004F473A" w:rsidRPr="00E941BA" w:rsidRDefault="004F473A" w:rsidP="00E333CB">
      <w:pPr>
        <w:spacing w:line="360" w:lineRule="auto"/>
        <w:jc w:val="both"/>
        <w:rPr>
          <w:rFonts w:ascii="Arial" w:hAnsi="Arial" w:cs="Arial"/>
        </w:rPr>
      </w:pPr>
      <w:r w:rsidRPr="00E941BA">
        <w:rPr>
          <w:rFonts w:ascii="Arial" w:hAnsi="Arial" w:cs="Arial"/>
        </w:rPr>
        <w:t>-Conocer que actividades se realizaran.</w:t>
      </w:r>
    </w:p>
    <w:p w:rsidR="004F473A" w:rsidRPr="00E941BA" w:rsidRDefault="004F473A" w:rsidP="00E333CB">
      <w:pPr>
        <w:spacing w:line="360" w:lineRule="auto"/>
        <w:jc w:val="both"/>
        <w:rPr>
          <w:rFonts w:ascii="Arial" w:hAnsi="Arial" w:cs="Arial"/>
        </w:rPr>
      </w:pPr>
      <w:r w:rsidRPr="00E941BA">
        <w:rPr>
          <w:rFonts w:ascii="Arial" w:hAnsi="Arial" w:cs="Arial"/>
        </w:rPr>
        <w:t>-Saber que paquetes y servicios ofrece la empresa.</w:t>
      </w:r>
    </w:p>
    <w:p w:rsidR="004F473A" w:rsidRDefault="00DD1635" w:rsidP="00E333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-Saber quién usará</w:t>
      </w:r>
      <w:r w:rsidR="004F473A" w:rsidRPr="00E941BA">
        <w:rPr>
          <w:rFonts w:ascii="Arial" w:hAnsi="Arial" w:cs="Arial"/>
        </w:rPr>
        <w:t xml:space="preserve"> el software.</w:t>
      </w:r>
    </w:p>
    <w:p w:rsidR="004F473A" w:rsidRDefault="004F473A" w:rsidP="00E333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Después plantear las actividades a realizar en el equipo y dividirlas entre los integrantes, y organizar sus tiempos.</w:t>
      </w:r>
    </w:p>
    <w:p w:rsidR="000E2B6D" w:rsidRPr="000E2B6D" w:rsidRDefault="000E2B6D" w:rsidP="004F473A"/>
    <w:p w:rsidR="00D03F04" w:rsidRDefault="00D03F04" w:rsidP="00F46613">
      <w:pPr>
        <w:pStyle w:val="Ttulo2"/>
        <w:numPr>
          <w:ilvl w:val="1"/>
          <w:numId w:val="19"/>
        </w:numPr>
      </w:pPr>
      <w:bookmarkStart w:id="5" w:name="_Toc197147352"/>
      <w:bookmarkStart w:id="6" w:name="_Toc197147354"/>
      <w:r>
        <w:t>Asunciones</w:t>
      </w:r>
      <w:bookmarkEnd w:id="5"/>
    </w:p>
    <w:p w:rsidR="00D03F04" w:rsidRDefault="00D03F04" w:rsidP="00D03F04">
      <w:pPr>
        <w:pStyle w:val="Estilo2"/>
        <w:ind w:left="567"/>
        <w:rPr>
          <w:rFonts w:ascii="Arial" w:hAnsi="Arial" w:cs="Arial"/>
          <w:lang w:val="es-ES_tradnl"/>
        </w:rPr>
      </w:pPr>
      <w:r w:rsidRPr="009D3D94">
        <w:rPr>
          <w:rFonts w:ascii="Arial" w:hAnsi="Arial" w:cs="Arial"/>
          <w:lang w:val="es-ES_tradnl"/>
        </w:rPr>
        <w:t>-Buen equipo de trabajo.</w:t>
      </w:r>
    </w:p>
    <w:p w:rsidR="00D03F04" w:rsidRPr="009D3D94" w:rsidRDefault="00D03F04" w:rsidP="00D03F04">
      <w:pPr>
        <w:pStyle w:val="Estilo2"/>
        <w:ind w:left="567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-Responsabilidad, esfuerzo, desempeño, enfoque.</w:t>
      </w:r>
    </w:p>
    <w:p w:rsidR="00967CDA" w:rsidRDefault="00967CDA" w:rsidP="00967CDA">
      <w:pPr>
        <w:pStyle w:val="Estilo2"/>
        <w:ind w:left="567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-Conocimiento sobre programación</w:t>
      </w:r>
    </w:p>
    <w:p w:rsidR="00967CDA" w:rsidRDefault="00967CDA" w:rsidP="00967CDA">
      <w:pPr>
        <w:pStyle w:val="Estilo2"/>
        <w:ind w:left="567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-Habilidad de manejo de BD en </w:t>
      </w:r>
      <w:proofErr w:type="spellStart"/>
      <w:r>
        <w:rPr>
          <w:rFonts w:ascii="Arial" w:hAnsi="Arial" w:cs="Arial"/>
          <w:lang w:val="es-ES_tradnl"/>
        </w:rPr>
        <w:t>MySQL</w:t>
      </w:r>
      <w:proofErr w:type="spellEnd"/>
    </w:p>
    <w:p w:rsidR="00D03F04" w:rsidRPr="00967CDA" w:rsidRDefault="00D03F04" w:rsidP="00F27FB0">
      <w:pPr>
        <w:pStyle w:val="Estilo2"/>
        <w:ind w:left="0"/>
        <w:rPr>
          <w:rFonts w:ascii="Arial" w:hAnsi="Arial" w:cs="Arial"/>
          <w:lang w:val="es-ES_tradnl"/>
        </w:rPr>
      </w:pPr>
    </w:p>
    <w:p w:rsidR="00D03F04" w:rsidRDefault="00D03F04" w:rsidP="00F46613">
      <w:pPr>
        <w:pStyle w:val="Ttulo2"/>
        <w:numPr>
          <w:ilvl w:val="1"/>
          <w:numId w:val="19"/>
        </w:numPr>
      </w:pPr>
      <w:bookmarkStart w:id="7" w:name="_Toc197147353"/>
      <w:r>
        <w:t>Restricciones</w:t>
      </w:r>
      <w:bookmarkEnd w:id="7"/>
    </w:p>
    <w:p w:rsidR="00D03F04" w:rsidRPr="00967CDA" w:rsidRDefault="00D03F04" w:rsidP="00967CDA">
      <w:pPr>
        <w:pStyle w:val="Estilo2"/>
        <w:spacing w:line="276" w:lineRule="auto"/>
        <w:ind w:left="567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-</w:t>
      </w:r>
      <w:r w:rsidRPr="00967CDA">
        <w:rPr>
          <w:rFonts w:ascii="Arial" w:hAnsi="Arial" w:cs="Arial"/>
          <w:lang w:val="es-ES_tradnl"/>
        </w:rPr>
        <w:t>Falta de equipo electrónico, de oficina, etc. (Necesario para realizar el trabajo.)</w:t>
      </w:r>
    </w:p>
    <w:p w:rsidR="00D03F04" w:rsidRPr="00967CDA" w:rsidRDefault="00D03F04" w:rsidP="00967CDA">
      <w:pPr>
        <w:pStyle w:val="Estilo2"/>
        <w:spacing w:line="276" w:lineRule="auto"/>
        <w:ind w:left="567"/>
        <w:rPr>
          <w:rFonts w:ascii="Arial" w:hAnsi="Arial" w:cs="Arial"/>
          <w:lang w:val="es-ES_tradnl"/>
        </w:rPr>
      </w:pPr>
      <w:r w:rsidRPr="00967CDA">
        <w:rPr>
          <w:rFonts w:ascii="Arial" w:hAnsi="Arial" w:cs="Arial"/>
          <w:lang w:val="es-ES_tradnl"/>
        </w:rPr>
        <w:t>-Presupuesto faltante.</w:t>
      </w:r>
    </w:p>
    <w:p w:rsidR="00967CDA" w:rsidRDefault="00FF7289" w:rsidP="00967CDA">
      <w:pPr>
        <w:pStyle w:val="Textoindependiente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67CDA">
        <w:rPr>
          <w:rFonts w:ascii="Arial" w:hAnsi="Arial" w:cs="Arial"/>
          <w:sz w:val="24"/>
          <w:szCs w:val="24"/>
          <w:lang w:val="es-ES_tradnl"/>
        </w:rPr>
        <w:t xml:space="preserve">         </w:t>
      </w:r>
      <w:r w:rsidR="00D03F04" w:rsidRPr="00967CDA">
        <w:rPr>
          <w:rFonts w:ascii="Arial" w:hAnsi="Arial" w:cs="Arial"/>
          <w:sz w:val="24"/>
          <w:szCs w:val="24"/>
          <w:lang w:val="es-ES_tradnl"/>
        </w:rPr>
        <w:t>-</w:t>
      </w:r>
      <w:r w:rsidRPr="00967CDA">
        <w:rPr>
          <w:rFonts w:ascii="Arial" w:hAnsi="Arial" w:cs="Arial"/>
          <w:sz w:val="24"/>
          <w:szCs w:val="24"/>
        </w:rPr>
        <w:t xml:space="preserve"> Adaptación a la normativa de Protección de Datos</w:t>
      </w:r>
      <w:r w:rsidR="00967CDA">
        <w:rPr>
          <w:rFonts w:ascii="Arial" w:hAnsi="Arial" w:cs="Arial"/>
          <w:sz w:val="24"/>
          <w:szCs w:val="24"/>
        </w:rPr>
        <w:t xml:space="preserve">.                                                                    </w:t>
      </w:r>
    </w:p>
    <w:p w:rsidR="00967CDA" w:rsidRPr="00967CDA" w:rsidRDefault="00967CDA" w:rsidP="00967CDA">
      <w:pPr>
        <w:pStyle w:val="Textoindependiente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 w:rsidRPr="00967CDA">
        <w:rPr>
          <w:rFonts w:ascii="Arial" w:hAnsi="Arial" w:cs="Arial"/>
          <w:sz w:val="24"/>
          <w:szCs w:val="24"/>
        </w:rPr>
        <w:t>-Falta de Licencias de Software</w:t>
      </w:r>
      <w:r>
        <w:rPr>
          <w:rFonts w:ascii="Arial" w:hAnsi="Arial" w:cs="Arial"/>
          <w:sz w:val="24"/>
          <w:szCs w:val="24"/>
        </w:rPr>
        <w:t>.</w:t>
      </w:r>
    </w:p>
    <w:p w:rsidR="00D03F04" w:rsidRDefault="00D03F04" w:rsidP="00D03F04">
      <w:pPr>
        <w:pStyle w:val="Estilo2"/>
        <w:ind w:left="567"/>
        <w:rPr>
          <w:rFonts w:ascii="Arial" w:hAnsi="Arial" w:cs="Arial"/>
          <w:lang w:val="es-ES_tradnl"/>
        </w:rPr>
      </w:pPr>
    </w:p>
    <w:p w:rsidR="00D03F04" w:rsidRDefault="00D03F04" w:rsidP="00D03F04">
      <w:pPr>
        <w:pStyle w:val="Estilo2"/>
        <w:ind w:left="567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Como es natural, la lista de restricciones se incrementará durante el desarrollo del proyecto.</w:t>
      </w:r>
    </w:p>
    <w:p w:rsidR="004F473A" w:rsidRDefault="004F473A" w:rsidP="00A9071C">
      <w:pPr>
        <w:pStyle w:val="Ttulo1"/>
      </w:pPr>
    </w:p>
    <w:p w:rsidR="00F27FB0" w:rsidRDefault="00F27FB0" w:rsidP="00F27FB0">
      <w:pPr>
        <w:pStyle w:val="Estilo1"/>
      </w:pPr>
    </w:p>
    <w:p w:rsidR="00F27FB0" w:rsidRDefault="00F27FB0" w:rsidP="00F27FB0">
      <w:pPr>
        <w:pStyle w:val="Estilo1"/>
      </w:pPr>
    </w:p>
    <w:p w:rsidR="00F27FB0" w:rsidRDefault="00F27FB0" w:rsidP="00F27FB0">
      <w:pPr>
        <w:pStyle w:val="Estilo1"/>
      </w:pPr>
    </w:p>
    <w:p w:rsidR="00F27FB0" w:rsidRDefault="00F27FB0" w:rsidP="00F27FB0">
      <w:pPr>
        <w:pStyle w:val="Estilo1"/>
      </w:pPr>
    </w:p>
    <w:p w:rsidR="00F27FB0" w:rsidRPr="00F27FB0" w:rsidRDefault="00F27FB0" w:rsidP="00F27FB0">
      <w:pPr>
        <w:pStyle w:val="Estilo1"/>
      </w:pPr>
    </w:p>
    <w:p w:rsidR="00F24C3C" w:rsidRDefault="00F24C3C" w:rsidP="00967CDA">
      <w:pPr>
        <w:pStyle w:val="Estilo1"/>
        <w:ind w:left="0"/>
        <w:rPr>
          <w:lang w:val="es-ES"/>
        </w:rPr>
      </w:pPr>
    </w:p>
    <w:p w:rsidR="00F24C3C" w:rsidRPr="00F24C3C" w:rsidRDefault="00F24C3C" w:rsidP="00FF7289">
      <w:pPr>
        <w:pStyle w:val="Estilo1"/>
        <w:ind w:left="0"/>
        <w:rPr>
          <w:lang w:val="es-ES"/>
        </w:rPr>
      </w:pPr>
    </w:p>
    <w:p w:rsidR="00760247" w:rsidRPr="00BE2779" w:rsidRDefault="002E1DA7" w:rsidP="00F46613">
      <w:pPr>
        <w:pStyle w:val="Ttulo1"/>
      </w:pPr>
      <w:r>
        <w:t xml:space="preserve">4 </w:t>
      </w:r>
      <w:r w:rsidR="00760247">
        <w:t>Requerimientos del proyecto/Entregables</w:t>
      </w:r>
      <w:bookmarkEnd w:id="6"/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8"/>
        <w:gridCol w:w="3685"/>
        <w:gridCol w:w="4111"/>
      </w:tblGrid>
      <w:tr w:rsidR="00BE2779" w:rsidRPr="00462708" w:rsidTr="00BE2779">
        <w:trPr>
          <w:cantSplit/>
          <w:trHeight w:val="377"/>
        </w:trPr>
        <w:tc>
          <w:tcPr>
            <w:tcW w:w="1418" w:type="dxa"/>
            <w:shd w:val="clear" w:color="auto" w:fill="D9D9D9"/>
            <w:vAlign w:val="center"/>
          </w:tcPr>
          <w:p w:rsidR="00BE2779" w:rsidRPr="00462708" w:rsidRDefault="00BE2779" w:rsidP="00BE2779">
            <w:pPr>
              <w:pStyle w:val="Encabezado"/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ID</w:t>
            </w:r>
          </w:p>
        </w:tc>
        <w:tc>
          <w:tcPr>
            <w:tcW w:w="3685" w:type="dxa"/>
            <w:shd w:val="clear" w:color="auto" w:fill="D9D9D9"/>
            <w:vAlign w:val="center"/>
          </w:tcPr>
          <w:p w:rsidR="00BE2779" w:rsidRPr="00462708" w:rsidRDefault="00BE2779" w:rsidP="00BE2779">
            <w:pPr>
              <w:pStyle w:val="Encabezado"/>
              <w:jc w:val="center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ascii="Arial" w:hAnsi="Arial" w:cs="Arial"/>
                <w:b/>
                <w:bCs/>
                <w:i/>
              </w:rPr>
              <w:t>Nombre</w:t>
            </w:r>
          </w:p>
        </w:tc>
        <w:tc>
          <w:tcPr>
            <w:tcW w:w="4111" w:type="dxa"/>
            <w:shd w:val="clear" w:color="auto" w:fill="D9D9D9"/>
            <w:vAlign w:val="center"/>
          </w:tcPr>
          <w:p w:rsidR="00BE2779" w:rsidRPr="00462708" w:rsidRDefault="00BE2779" w:rsidP="00BE2779">
            <w:pPr>
              <w:pStyle w:val="Encabezado"/>
              <w:jc w:val="center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ascii="Arial" w:hAnsi="Arial" w:cs="Arial"/>
                <w:b/>
                <w:bCs/>
                <w:i/>
              </w:rPr>
              <w:t>Descripción</w:t>
            </w:r>
          </w:p>
        </w:tc>
      </w:tr>
      <w:tr w:rsidR="00BE2779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BE2779" w:rsidRPr="00462708" w:rsidRDefault="00BE2779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</w:t>
            </w:r>
          </w:p>
        </w:tc>
        <w:tc>
          <w:tcPr>
            <w:tcW w:w="3685" w:type="dxa"/>
            <w:vAlign w:val="center"/>
          </w:tcPr>
          <w:p w:rsidR="00BE2779" w:rsidRPr="00462708" w:rsidRDefault="00BE2779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</w:rPr>
              <w:t>P</w:t>
            </w:r>
            <w:r w:rsidRPr="000C6D61">
              <w:rPr>
                <w:rFonts w:ascii="Arial" w:hAnsi="Arial" w:cs="Arial"/>
              </w:rPr>
              <w:t>lan de desarrollo del sistema</w:t>
            </w:r>
          </w:p>
        </w:tc>
        <w:tc>
          <w:tcPr>
            <w:tcW w:w="4111" w:type="dxa"/>
            <w:vAlign w:val="center"/>
          </w:tcPr>
          <w:p w:rsidR="00BE2779" w:rsidRDefault="00BE2779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Documento que mostrara la planificación del sistema a realizar.</w:t>
            </w:r>
          </w:p>
          <w:p w:rsidR="00BE2779" w:rsidRPr="00462708" w:rsidRDefault="00BE2779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(Este documento)</w:t>
            </w:r>
          </w:p>
        </w:tc>
      </w:tr>
      <w:tr w:rsidR="00BE2779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BE2779" w:rsidRPr="00462708" w:rsidRDefault="00BE2779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</w:t>
            </w:r>
          </w:p>
        </w:tc>
        <w:tc>
          <w:tcPr>
            <w:tcW w:w="3685" w:type="dxa"/>
            <w:vAlign w:val="center"/>
          </w:tcPr>
          <w:p w:rsidR="00BE2779" w:rsidRPr="00462708" w:rsidRDefault="00BE2779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</w:rPr>
              <w:t>P</w:t>
            </w:r>
            <w:r w:rsidRPr="000C6D61">
              <w:rPr>
                <w:rFonts w:ascii="Arial" w:hAnsi="Arial" w:cs="Arial"/>
              </w:rPr>
              <w:t>royecto en versión beta</w:t>
            </w:r>
          </w:p>
        </w:tc>
        <w:tc>
          <w:tcPr>
            <w:tcW w:w="4111" w:type="dxa"/>
            <w:vAlign w:val="center"/>
          </w:tcPr>
          <w:p w:rsidR="00BE2779" w:rsidRPr="00462708" w:rsidRDefault="00BE2779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Implementación del sistema(prueba)</w:t>
            </w:r>
          </w:p>
        </w:tc>
      </w:tr>
      <w:tr w:rsidR="006857EF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6857EF" w:rsidRDefault="006857EF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3</w:t>
            </w:r>
          </w:p>
        </w:tc>
        <w:tc>
          <w:tcPr>
            <w:tcW w:w="3685" w:type="dxa"/>
            <w:vAlign w:val="center"/>
          </w:tcPr>
          <w:p w:rsidR="006857EF" w:rsidRDefault="00DD1635" w:rsidP="00BE2779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 w:themeColor="text1"/>
              </w:rPr>
              <w:t>D</w:t>
            </w:r>
            <w:r w:rsidR="006857EF">
              <w:rPr>
                <w:rFonts w:ascii="Arial" w:hAnsi="Arial" w:cs="Arial"/>
                <w:color w:val="000000" w:themeColor="text1"/>
              </w:rPr>
              <w:t xml:space="preserve">iagrama </w:t>
            </w:r>
            <w:r w:rsidR="006857EF" w:rsidRPr="00FF04D3">
              <w:rPr>
                <w:rFonts w:ascii="Arial" w:hAnsi="Arial" w:cs="Arial"/>
                <w:color w:val="000000" w:themeColor="text1"/>
              </w:rPr>
              <w:t>Casos de Uso</w:t>
            </w:r>
          </w:p>
        </w:tc>
        <w:tc>
          <w:tcPr>
            <w:tcW w:w="4111" w:type="dxa"/>
            <w:vAlign w:val="center"/>
          </w:tcPr>
          <w:p w:rsidR="006857EF" w:rsidRDefault="006857EF" w:rsidP="00BE2779">
            <w:pPr>
              <w:pStyle w:val="Encabezado"/>
              <w:rPr>
                <w:rFonts w:ascii="Arial" w:hAnsi="Arial" w:cs="Arial"/>
                <w:iCs/>
              </w:rPr>
            </w:pPr>
            <w:r w:rsidRPr="00FF04D3">
              <w:rPr>
                <w:rFonts w:ascii="Arial" w:hAnsi="Arial" w:cs="Arial"/>
                <w:color w:val="000000" w:themeColor="text1"/>
              </w:rPr>
              <w:t>Describe la realización de cada caso de uso del negocio, estableciendo los actores internos, la información que en términos generales manipulan asociados al caso de uso del negocio.</w:t>
            </w:r>
          </w:p>
        </w:tc>
      </w:tr>
      <w:tr w:rsidR="006857EF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6857EF" w:rsidRDefault="006857EF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4</w:t>
            </w:r>
          </w:p>
        </w:tc>
        <w:tc>
          <w:tcPr>
            <w:tcW w:w="3685" w:type="dxa"/>
            <w:vAlign w:val="center"/>
          </w:tcPr>
          <w:p w:rsidR="006857EF" w:rsidRDefault="004201EE" w:rsidP="00BE2779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 </w:t>
            </w:r>
            <w:r w:rsidR="006857EF">
              <w:rPr>
                <w:rFonts w:ascii="Arial" w:hAnsi="Arial" w:cs="Arial"/>
              </w:rPr>
              <w:t>de Clases</w:t>
            </w:r>
          </w:p>
        </w:tc>
        <w:tc>
          <w:tcPr>
            <w:tcW w:w="4111" w:type="dxa"/>
            <w:vAlign w:val="center"/>
          </w:tcPr>
          <w:p w:rsidR="006857EF" w:rsidRDefault="006857EF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Representación de las divisiones de la empresa a la cual será beneficiada con el sistema.</w:t>
            </w:r>
          </w:p>
        </w:tc>
      </w:tr>
      <w:tr w:rsidR="006857EF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6857EF" w:rsidRDefault="006857EF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5</w:t>
            </w:r>
          </w:p>
        </w:tc>
        <w:tc>
          <w:tcPr>
            <w:tcW w:w="3685" w:type="dxa"/>
            <w:vAlign w:val="center"/>
          </w:tcPr>
          <w:p w:rsidR="006857EF" w:rsidRDefault="004201EE" w:rsidP="00BE2779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 </w:t>
            </w:r>
            <w:r w:rsidR="006857EF">
              <w:rPr>
                <w:rFonts w:ascii="Arial" w:hAnsi="Arial" w:cs="Arial"/>
              </w:rPr>
              <w:t>de Secuencia</w:t>
            </w:r>
          </w:p>
        </w:tc>
        <w:tc>
          <w:tcPr>
            <w:tcW w:w="4111" w:type="dxa"/>
            <w:vAlign w:val="center"/>
          </w:tcPr>
          <w:p w:rsidR="006857EF" w:rsidRDefault="006857EF" w:rsidP="00BE277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Representación del funcionamiento del proceso de las actividades que debe realizar el sistema.</w:t>
            </w:r>
          </w:p>
        </w:tc>
      </w:tr>
      <w:tr w:rsidR="00D03F04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6</w:t>
            </w:r>
          </w:p>
        </w:tc>
        <w:tc>
          <w:tcPr>
            <w:tcW w:w="3685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Actividades</w:t>
            </w:r>
          </w:p>
        </w:tc>
        <w:tc>
          <w:tcPr>
            <w:tcW w:w="4111" w:type="dxa"/>
            <w:vAlign w:val="center"/>
          </w:tcPr>
          <w:p w:rsidR="00D03F04" w:rsidRPr="005761DF" w:rsidRDefault="00D03F04" w:rsidP="00D03F04">
            <w:pPr>
              <w:autoSpaceDE w:val="0"/>
              <w:autoSpaceDN w:val="0"/>
              <w:adjustRightInd w:val="0"/>
              <w:rPr>
                <w:rFonts w:ascii="Arial" w:hAnsi="Arial" w:cs="Arial"/>
                <w:color w:val="4F4F4F"/>
                <w:lang w:val="es-MX"/>
              </w:rPr>
            </w:pPr>
            <w:r w:rsidRPr="005761DF">
              <w:rPr>
                <w:rFonts w:ascii="Arial" w:hAnsi="Arial" w:cs="Arial"/>
                <w:color w:val="000000" w:themeColor="text1"/>
                <w:lang w:val="es-MX"/>
              </w:rPr>
              <w:t xml:space="preserve">Representación del trabajo </w:t>
            </w:r>
            <w:r>
              <w:rPr>
                <w:rFonts w:ascii="Arial" w:hAnsi="Arial" w:cs="Arial"/>
                <w:color w:val="000000" w:themeColor="text1"/>
                <w:lang w:val="es-MX"/>
              </w:rPr>
              <w:t>interno de equipo en las tareas a realizar</w:t>
            </w:r>
            <w:r w:rsidR="00F31E09">
              <w:rPr>
                <w:rFonts w:ascii="Arial" w:hAnsi="Arial" w:cs="Arial"/>
                <w:color w:val="000000" w:themeColor="text1"/>
                <w:lang w:val="es-MX"/>
              </w:rPr>
              <w:t xml:space="preserve"> y puntos de decisión del proyecto</w:t>
            </w:r>
            <w:r>
              <w:rPr>
                <w:rFonts w:ascii="Arial" w:hAnsi="Arial" w:cs="Arial"/>
                <w:color w:val="000000" w:themeColor="text1"/>
                <w:lang w:val="es-MX"/>
              </w:rPr>
              <w:t>.</w:t>
            </w:r>
          </w:p>
        </w:tc>
      </w:tr>
      <w:tr w:rsidR="00D03F04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7</w:t>
            </w:r>
          </w:p>
        </w:tc>
        <w:tc>
          <w:tcPr>
            <w:tcW w:w="3685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Estado</w:t>
            </w:r>
          </w:p>
        </w:tc>
        <w:tc>
          <w:tcPr>
            <w:tcW w:w="4111" w:type="dxa"/>
            <w:vAlign w:val="center"/>
          </w:tcPr>
          <w:p w:rsidR="003B31A5" w:rsidRPr="003B31A5" w:rsidRDefault="003933FD" w:rsidP="003B31A5">
            <w:pPr>
              <w:pStyle w:val="Encabezado"/>
              <w:rPr>
                <w:rFonts w:ascii="Arial" w:hAnsi="Arial" w:cs="Arial"/>
              </w:rPr>
            </w:pPr>
            <w:r w:rsidRPr="003933FD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 xml:space="preserve">escripción gráfica de </w:t>
            </w:r>
            <w:r w:rsidRPr="003933FD">
              <w:rPr>
                <w:rFonts w:ascii="Arial" w:hAnsi="Arial" w:cs="Arial"/>
              </w:rPr>
              <w:t>los eventos y los estados de los objetos</w:t>
            </w:r>
            <w:r w:rsidR="003B31A5">
              <w:rPr>
                <w:rFonts w:ascii="Arial" w:hAnsi="Arial" w:cs="Arial"/>
              </w:rPr>
              <w:t>.</w:t>
            </w:r>
            <w:r w:rsidR="003B31A5" w:rsidRPr="003B31A5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D03F04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8</w:t>
            </w:r>
          </w:p>
        </w:tc>
        <w:tc>
          <w:tcPr>
            <w:tcW w:w="3685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Paquetes.</w:t>
            </w:r>
          </w:p>
        </w:tc>
        <w:tc>
          <w:tcPr>
            <w:tcW w:w="4111" w:type="dxa"/>
            <w:vAlign w:val="center"/>
          </w:tcPr>
          <w:p w:rsidR="00D03F04" w:rsidRDefault="00D03F04" w:rsidP="00F24C3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Representación de </w:t>
            </w:r>
            <w:r w:rsidR="00F24C3C">
              <w:rPr>
                <w:rFonts w:ascii="Arial" w:hAnsi="Arial" w:cs="Arial"/>
                <w:iCs/>
              </w:rPr>
              <w:t>las áreas del proyecto y clases del sistema</w:t>
            </w:r>
          </w:p>
        </w:tc>
      </w:tr>
      <w:tr w:rsidR="00D03F04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9</w:t>
            </w:r>
          </w:p>
        </w:tc>
        <w:tc>
          <w:tcPr>
            <w:tcW w:w="3685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Gantt</w:t>
            </w:r>
          </w:p>
        </w:tc>
        <w:tc>
          <w:tcPr>
            <w:tcW w:w="4111" w:type="dxa"/>
            <w:vAlign w:val="center"/>
          </w:tcPr>
          <w:p w:rsidR="00D03F04" w:rsidRDefault="00D03F04" w:rsidP="00D03F04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Sistema de control de actividades y tiempos estimados para el proyecto. </w:t>
            </w:r>
          </w:p>
        </w:tc>
      </w:tr>
      <w:tr w:rsidR="0085099D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85099D" w:rsidRDefault="0085099D" w:rsidP="00D03F04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10</w:t>
            </w:r>
          </w:p>
        </w:tc>
        <w:tc>
          <w:tcPr>
            <w:tcW w:w="3685" w:type="dxa"/>
            <w:vAlign w:val="center"/>
          </w:tcPr>
          <w:p w:rsidR="0085099D" w:rsidRDefault="0085099D" w:rsidP="00D03F04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Modelado de base de datos</w:t>
            </w:r>
          </w:p>
        </w:tc>
        <w:tc>
          <w:tcPr>
            <w:tcW w:w="4111" w:type="dxa"/>
            <w:vAlign w:val="center"/>
          </w:tcPr>
          <w:p w:rsidR="0085099D" w:rsidRPr="0085099D" w:rsidRDefault="0085099D" w:rsidP="0085099D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gramStart"/>
            <w:r w:rsidRPr="007F770E">
              <w:rPr>
                <w:rFonts w:ascii="Arial" w:hAnsi="Arial" w:cs="Arial"/>
                <w:color w:val="000000"/>
                <w:shd w:val="clear" w:color="auto" w:fill="FFFFFF"/>
              </w:rPr>
              <w:t>herramientas</w:t>
            </w:r>
            <w:proofErr w:type="gramEnd"/>
            <w:r w:rsidRPr="007F770E">
              <w:rPr>
                <w:rFonts w:ascii="Arial" w:hAnsi="Arial" w:cs="Arial"/>
                <w:color w:val="000000"/>
                <w:shd w:val="clear" w:color="auto" w:fill="FFFFFF"/>
              </w:rPr>
              <w:t xml:space="preserve"> conceptuales para describir datos, sus relaciones, su significado y sus restricciones de consistencia.</w:t>
            </w:r>
          </w:p>
        </w:tc>
      </w:tr>
      <w:tr w:rsidR="0085099D" w:rsidRPr="00462708" w:rsidTr="00BE2779">
        <w:trPr>
          <w:cantSplit/>
          <w:trHeight w:val="350"/>
        </w:trPr>
        <w:tc>
          <w:tcPr>
            <w:tcW w:w="1418" w:type="dxa"/>
            <w:vAlign w:val="center"/>
          </w:tcPr>
          <w:p w:rsidR="0085099D" w:rsidRDefault="0085099D" w:rsidP="00D03F04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11</w:t>
            </w:r>
          </w:p>
        </w:tc>
        <w:tc>
          <w:tcPr>
            <w:tcW w:w="3685" w:type="dxa"/>
            <w:vAlign w:val="center"/>
          </w:tcPr>
          <w:p w:rsidR="0085099D" w:rsidRDefault="0085099D" w:rsidP="00D03F04">
            <w:pPr>
              <w:pStyle w:val="Encabezad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Diccionario de datos</w:t>
            </w:r>
          </w:p>
        </w:tc>
        <w:tc>
          <w:tcPr>
            <w:tcW w:w="4111" w:type="dxa"/>
            <w:vAlign w:val="center"/>
          </w:tcPr>
          <w:p w:rsidR="0085099D" w:rsidRDefault="0085099D" w:rsidP="00D03F04">
            <w:pPr>
              <w:pStyle w:val="Encabezado"/>
              <w:rPr>
                <w:rFonts w:ascii="Arial" w:hAnsi="Arial" w:cs="Arial"/>
                <w:iCs/>
              </w:rPr>
            </w:pPr>
            <w:proofErr w:type="gramStart"/>
            <w:r w:rsidRPr="000640EB">
              <w:rPr>
                <w:rStyle w:val="apple-style-span"/>
                <w:rFonts w:ascii="Arial" w:hAnsi="Arial" w:cs="Arial"/>
                <w:color w:val="000000" w:themeColor="text1"/>
              </w:rPr>
              <w:t>listado</w:t>
            </w:r>
            <w:proofErr w:type="gramEnd"/>
            <w:r w:rsidRPr="000640EB">
              <w:rPr>
                <w:rStyle w:val="apple-style-span"/>
                <w:rFonts w:ascii="Arial" w:hAnsi="Arial" w:cs="Arial"/>
                <w:color w:val="000000" w:themeColor="text1"/>
              </w:rPr>
              <w:t xml:space="preserve"> organizado de todos los datos que pertenecen a un sistema.</w:t>
            </w:r>
          </w:p>
        </w:tc>
      </w:tr>
    </w:tbl>
    <w:p w:rsidR="006857EF" w:rsidRDefault="006857EF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85099D" w:rsidRDefault="0085099D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F24C3C" w:rsidRDefault="00F24C3C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F24C3C" w:rsidRDefault="00F24C3C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F24C3C" w:rsidRDefault="00F24C3C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F24C3C" w:rsidRDefault="00F24C3C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6857EF" w:rsidRDefault="00F46613" w:rsidP="00F46613">
      <w:pPr>
        <w:pStyle w:val="Ttulo2"/>
        <w:numPr>
          <w:ilvl w:val="0"/>
          <w:numId w:val="0"/>
        </w:numPr>
        <w:ind w:left="567"/>
      </w:pPr>
      <w:bookmarkStart w:id="8" w:name="_4.1_Diagrama_de"/>
      <w:bookmarkEnd w:id="8"/>
      <w:r>
        <w:lastRenderedPageBreak/>
        <w:t>4.1</w:t>
      </w:r>
      <w:r w:rsidR="00874369">
        <w:t xml:space="preserve"> </w:t>
      </w:r>
      <w:r w:rsidR="004201EE">
        <w:t>Diagrama</w:t>
      </w:r>
      <w:r w:rsidR="006857EF" w:rsidRPr="004D35D1">
        <w:t xml:space="preserve"> de casos de uso.</w:t>
      </w:r>
    </w:p>
    <w:p w:rsidR="004D4F4E" w:rsidRDefault="004201EE" w:rsidP="006E2ED0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  <w:r w:rsidRPr="004201EE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1548BF0F" wp14:editId="22D668CF">
            <wp:extent cx="5610860" cy="4944745"/>
            <wp:effectExtent l="0" t="0" r="8890" b="8255"/>
            <wp:docPr id="61" name="Imagen 61" descr="C:\Users\BryanRodrigo\Desktop\Diagrama de 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yanRodrigo\Desktop\Diagrama de casos de us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3A" w:rsidRDefault="00EA2A3A" w:rsidP="004201EE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EA2A3A" w:rsidRPr="006E2ED0" w:rsidRDefault="00EA2A3A" w:rsidP="006E2ED0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F24C3C" w:rsidRDefault="00F24C3C" w:rsidP="004D35D1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F24C3C" w:rsidRDefault="00F24C3C" w:rsidP="004D35D1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F24C3C" w:rsidRDefault="00F24C3C" w:rsidP="004D35D1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F24C3C" w:rsidRDefault="00F24C3C" w:rsidP="004D35D1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F24C3C" w:rsidRDefault="00F24C3C" w:rsidP="004D35D1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F24C3C" w:rsidRDefault="00F24C3C" w:rsidP="004D35D1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6857EF" w:rsidRDefault="00F46613" w:rsidP="00F46613">
      <w:pPr>
        <w:pStyle w:val="Ttulo2"/>
        <w:numPr>
          <w:ilvl w:val="0"/>
          <w:numId w:val="0"/>
        </w:numPr>
        <w:ind w:left="567"/>
      </w:pPr>
      <w:bookmarkStart w:id="9" w:name="_4.2Diagrama_de_clases"/>
      <w:bookmarkEnd w:id="9"/>
      <w:r>
        <w:lastRenderedPageBreak/>
        <w:t>4.2</w:t>
      </w:r>
      <w:r w:rsidR="004201EE">
        <w:t>D</w:t>
      </w:r>
      <w:r w:rsidR="006857EF" w:rsidRPr="004D35D1">
        <w:t>iagrama de clases</w:t>
      </w:r>
    </w:p>
    <w:p w:rsidR="004201EE" w:rsidRPr="004D35D1" w:rsidRDefault="00F24C3C" w:rsidP="004D35D1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  <w:r w:rsidRPr="00F24C3C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167F962F" wp14:editId="37B13967">
            <wp:extent cx="5687695" cy="2997625"/>
            <wp:effectExtent l="0" t="0" r="8255" b="0"/>
            <wp:docPr id="66" name="Imagen 66" descr="C:\Users\BryanRodrigo\Desktop\Diagrama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yanRodrigo\Desktop\Diagrama de clas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99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EF" w:rsidRDefault="006857EF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0968DC" w:rsidRDefault="000968DC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0968DC" w:rsidRDefault="000968DC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0968DC" w:rsidRDefault="000968DC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0968DC" w:rsidRDefault="00F46613" w:rsidP="00F46613">
      <w:pPr>
        <w:pStyle w:val="Ttulo2"/>
        <w:numPr>
          <w:ilvl w:val="0"/>
          <w:numId w:val="0"/>
        </w:numPr>
        <w:ind w:left="567"/>
      </w:pPr>
      <w:bookmarkStart w:id="10" w:name="_4.3Diagrama_de_Estado"/>
      <w:bookmarkEnd w:id="10"/>
      <w:r>
        <w:t>4.3</w:t>
      </w:r>
      <w:r w:rsidR="000968DC" w:rsidRPr="00187A88">
        <w:t>Diagrama de Estado</w:t>
      </w:r>
    </w:p>
    <w:p w:rsidR="006857EF" w:rsidRDefault="000968DC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  <w:r w:rsidRPr="00187A88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24F40454" wp14:editId="4056D12C">
            <wp:extent cx="5685726" cy="1998133"/>
            <wp:effectExtent l="0" t="0" r="0" b="2540"/>
            <wp:docPr id="64" name="Imagen 64" descr="C:\Users\BryanRodrigo\Desktop\Diagrama de es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yanRodrigo\Desktop\Diagrama de estad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49" cy="200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3A" w:rsidRDefault="00EA2A3A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EA2A3A" w:rsidRDefault="00EA2A3A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</w:p>
    <w:p w:rsidR="00EA2A3A" w:rsidRDefault="00EA2A3A" w:rsidP="004201EE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6857EF" w:rsidRPr="004D35D1" w:rsidRDefault="006857EF" w:rsidP="00F46613">
      <w:pPr>
        <w:pStyle w:val="Ttulo2"/>
        <w:numPr>
          <w:ilvl w:val="1"/>
          <w:numId w:val="21"/>
        </w:numPr>
      </w:pPr>
      <w:bookmarkStart w:id="11" w:name="_Modelo_diagrama_de"/>
      <w:bookmarkEnd w:id="11"/>
      <w:r w:rsidRPr="004D35D1">
        <w:lastRenderedPageBreak/>
        <w:t>Modelo diagrama de secuencia</w:t>
      </w:r>
    </w:p>
    <w:p w:rsidR="00C44454" w:rsidRDefault="004201EE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lang w:val="es-ES"/>
        </w:rPr>
      </w:pPr>
      <w:r w:rsidRPr="004201EE">
        <w:rPr>
          <w:rFonts w:ascii="Arial" w:hAnsi="Arial" w:cs="Arial"/>
          <w:noProof/>
          <w:lang w:val="es-MX" w:eastAsia="es-MX"/>
        </w:rPr>
        <w:drawing>
          <wp:inline distT="0" distB="0" distL="0" distR="0" wp14:anchorId="5DA369D6" wp14:editId="61202350">
            <wp:extent cx="5687060" cy="7913511"/>
            <wp:effectExtent l="0" t="0" r="8890" b="0"/>
            <wp:docPr id="58" name="Imagen 58" descr="C:\Users\BryanRodrigo\Desktop\Sequenc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Rodrigo\Desktop\SequenceDiagram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72" cy="79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EE" w:rsidRDefault="00F46613" w:rsidP="00F46613">
      <w:pPr>
        <w:pStyle w:val="Ttulo2"/>
        <w:numPr>
          <w:ilvl w:val="0"/>
          <w:numId w:val="0"/>
        </w:numPr>
        <w:ind w:left="567"/>
      </w:pPr>
      <w:bookmarkStart w:id="12" w:name="_4.5_Diagrama_de"/>
      <w:bookmarkEnd w:id="12"/>
      <w:r>
        <w:lastRenderedPageBreak/>
        <w:t>4.5</w:t>
      </w:r>
      <w:r w:rsidR="00874369">
        <w:t xml:space="preserve"> </w:t>
      </w:r>
      <w:r w:rsidR="004201EE" w:rsidRPr="004201EE">
        <w:t>Diagrama de Actividades</w:t>
      </w:r>
    </w:p>
    <w:p w:rsidR="0041053C" w:rsidRDefault="0041053C" w:rsidP="004201EE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  <w:r w:rsidRPr="0041053C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28F79579" wp14:editId="3D2DFB87">
            <wp:extent cx="5687695" cy="3659304"/>
            <wp:effectExtent l="0" t="0" r="8255" b="0"/>
            <wp:docPr id="62" name="Imagen 62" descr="C:\Users\BryanRodrigo\Desktop\Diagrama de actividade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yanRodrigo\Desktop\Diagrama de actividades 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65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FD" w:rsidRPr="004201EE" w:rsidRDefault="003933FD" w:rsidP="004201EE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  <w:r w:rsidRPr="003933FD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28174934" wp14:editId="20601D98">
            <wp:extent cx="5687695" cy="3705715"/>
            <wp:effectExtent l="0" t="0" r="8255" b="9525"/>
            <wp:docPr id="63" name="Imagen 63" descr="C:\Users\BryanRodrigo\Desktop\Diagrama de Actividade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yanRodrigo\Desktop\Diagrama de Actividades 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70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8DC" w:rsidRDefault="000968DC" w:rsidP="000968DC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i/>
          <w:lang w:val="es-ES"/>
        </w:rPr>
      </w:pPr>
    </w:p>
    <w:p w:rsidR="00187A88" w:rsidRDefault="00F46613" w:rsidP="00F46613">
      <w:pPr>
        <w:pStyle w:val="Ttulo2"/>
        <w:numPr>
          <w:ilvl w:val="0"/>
          <w:numId w:val="0"/>
        </w:numPr>
        <w:ind w:left="710"/>
      </w:pPr>
      <w:bookmarkStart w:id="13" w:name="_4.6_Diagrama_de"/>
      <w:bookmarkEnd w:id="13"/>
      <w:r>
        <w:lastRenderedPageBreak/>
        <w:t>4.6</w:t>
      </w:r>
      <w:r w:rsidR="00874369">
        <w:t xml:space="preserve"> </w:t>
      </w:r>
      <w:r w:rsidR="00187A88" w:rsidRPr="00187A88">
        <w:t>Diagrama de paquetes</w:t>
      </w:r>
    </w:p>
    <w:p w:rsidR="00187A88" w:rsidRDefault="00F24C3C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  <w:r w:rsidRPr="00F24C3C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225C118F" wp14:editId="411A5D69">
            <wp:extent cx="5687695" cy="6235885"/>
            <wp:effectExtent l="0" t="0" r="8255" b="0"/>
            <wp:docPr id="67" name="Imagen 67" descr="C:\Users\BryanRodrigo\Desktop\Diagrama de paque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yanRodrigo\Desktop\Diagrama de paquete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62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D15194" w:rsidRDefault="00D15194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D15194" w:rsidRDefault="00D15194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85099D" w:rsidRDefault="0085099D" w:rsidP="0085099D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EE3279" w:rsidRPr="00664A7F" w:rsidRDefault="00F46613" w:rsidP="00F46613">
      <w:pPr>
        <w:pStyle w:val="Ttulo2"/>
        <w:numPr>
          <w:ilvl w:val="0"/>
          <w:numId w:val="0"/>
        </w:numPr>
        <w:ind w:left="710"/>
      </w:pPr>
      <w:bookmarkStart w:id="14" w:name="_4.7Modelado_de_base"/>
      <w:bookmarkEnd w:id="14"/>
      <w:r>
        <w:lastRenderedPageBreak/>
        <w:t>4.7</w:t>
      </w:r>
      <w:r w:rsidR="00EE3279" w:rsidRPr="00664A7F">
        <w:t>Modelado de base de datos.</w:t>
      </w:r>
    </w:p>
    <w:p w:rsidR="00EE3279" w:rsidRPr="007F770E" w:rsidRDefault="00EE3279" w:rsidP="00EE3279">
      <w:p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7F770E">
        <w:rPr>
          <w:rFonts w:ascii="Arial" w:hAnsi="Arial" w:cs="Arial"/>
        </w:rPr>
        <w:t xml:space="preserve">Definición: </w:t>
      </w:r>
      <w:r w:rsidRPr="007F770E">
        <w:rPr>
          <w:rFonts w:ascii="Arial" w:hAnsi="Arial" w:cs="Arial"/>
          <w:color w:val="000000"/>
          <w:shd w:val="clear" w:color="auto" w:fill="FFFFFF"/>
        </w:rPr>
        <w:t>Un modelo es un conjunto de herramientas conceptuales para describir datos, sus relaciones, su significado y sus restricciones de consistencia.</w:t>
      </w:r>
    </w:p>
    <w:p w:rsidR="00EE3279" w:rsidRPr="007F770E" w:rsidRDefault="00EE3279" w:rsidP="00EE3279">
      <w:pPr>
        <w:spacing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7F770E">
        <w:rPr>
          <w:rFonts w:ascii="Arial" w:hAnsi="Arial" w:cs="Arial"/>
          <w:b/>
          <w:color w:val="000000"/>
          <w:shd w:val="clear" w:color="auto" w:fill="FFFFFF"/>
        </w:rPr>
        <w:t>Descripción.</w:t>
      </w:r>
    </w:p>
    <w:p w:rsidR="00EE3279" w:rsidRPr="007F770E" w:rsidRDefault="00EE3279" w:rsidP="00EE3279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7F770E">
        <w:rPr>
          <w:rFonts w:ascii="Arial" w:hAnsi="Arial" w:cs="Arial"/>
          <w:color w:val="000000"/>
          <w:shd w:val="clear" w:color="auto" w:fill="FFFFFF"/>
        </w:rPr>
        <w:t>En este proceso se analizaron los aspectos de interés para este sistema.</w:t>
      </w:r>
    </w:p>
    <w:p w:rsidR="00EE3279" w:rsidRPr="007F770E" w:rsidRDefault="00EE3279" w:rsidP="00EE3279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7F770E">
        <w:rPr>
          <w:rFonts w:ascii="Arial" w:hAnsi="Arial" w:cs="Arial"/>
          <w:color w:val="000000"/>
          <w:shd w:val="clear" w:color="auto" w:fill="FFFFFF"/>
        </w:rPr>
        <w:t>En estos modelados se hacen la pregunta ¿Qué? Y es orientada a datos.</w:t>
      </w:r>
    </w:p>
    <w:p w:rsidR="00EE3279" w:rsidRPr="007F770E" w:rsidRDefault="00EE3279" w:rsidP="00EE3279">
      <w:pPr>
        <w:pStyle w:val="Prrafodelista"/>
        <w:spacing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</w:p>
    <w:p w:rsidR="00EE3279" w:rsidRPr="007F770E" w:rsidRDefault="00664A7F" w:rsidP="00EE3279">
      <w:pPr>
        <w:pStyle w:val="Prrafodelista"/>
        <w:spacing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>
        <w:rPr>
          <w:rFonts w:ascii="Arial" w:hAnsi="Arial" w:cs="Arial"/>
          <w:b/>
          <w:color w:val="000000"/>
          <w:shd w:val="clear" w:color="auto" w:fill="FFFFFF"/>
        </w:rPr>
        <w:t>METAS- BENEFICIOS</w:t>
      </w:r>
    </w:p>
    <w:p w:rsidR="00EE3279" w:rsidRPr="007F770E" w:rsidRDefault="00EE3279" w:rsidP="00EE3279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7F770E">
        <w:rPr>
          <w:rFonts w:ascii="Arial" w:hAnsi="Arial" w:cs="Arial"/>
          <w:color w:val="000000"/>
          <w:shd w:val="clear" w:color="auto" w:fill="FFFFFF"/>
        </w:rPr>
        <w:t>Registrar los requerimientos de datos en este proceso.</w:t>
      </w:r>
    </w:p>
    <w:p w:rsidR="00EE3279" w:rsidRDefault="00EE3279" w:rsidP="00EE3279">
      <w:pPr>
        <w:pStyle w:val="Prrafodelista"/>
        <w:jc w:val="both"/>
        <w:rPr>
          <w:rFonts w:ascii="Arial" w:hAnsi="Arial" w:cs="Arial"/>
          <w:b/>
          <w:color w:val="000000"/>
          <w:shd w:val="clear" w:color="auto" w:fill="FFFFFF"/>
        </w:rPr>
      </w:pPr>
    </w:p>
    <w:p w:rsidR="00664A7F" w:rsidRPr="007F770E" w:rsidRDefault="005B6307" w:rsidP="00EE3279">
      <w:pPr>
        <w:pStyle w:val="Prrafodelista"/>
        <w:jc w:val="both"/>
        <w:rPr>
          <w:rFonts w:ascii="Arial" w:hAnsi="Arial" w:cs="Arial"/>
          <w:b/>
          <w:color w:val="000000"/>
          <w:shd w:val="clear" w:color="auto" w:fill="FFFFFF"/>
        </w:rPr>
      </w:pPr>
      <w:hyperlink r:id="rId20" w:history="1">
        <w:r w:rsidR="0051148C">
          <w:rPr>
            <w:rStyle w:val="Hipervnculo"/>
            <w:rFonts w:ascii="Arial" w:hAnsi="Arial" w:cs="Arial"/>
            <w:b/>
            <w:shd w:val="clear" w:color="auto" w:fill="FFFFFF"/>
          </w:rPr>
          <w:t>Modelado de Base de datos (Diagramas y Diccionario de Datos).docx</w:t>
        </w:r>
      </w:hyperlink>
      <w:r w:rsidR="00664A7F">
        <w:rPr>
          <w:rFonts w:ascii="Arial" w:hAnsi="Arial" w:cs="Arial"/>
          <w:b/>
          <w:color w:val="000000"/>
          <w:shd w:val="clear" w:color="auto" w:fill="FFFFFF"/>
        </w:rPr>
        <w:t xml:space="preserve"> (</w:t>
      </w:r>
      <w:proofErr w:type="spellStart"/>
      <w:r w:rsidR="00664A7F">
        <w:rPr>
          <w:rFonts w:ascii="Arial" w:hAnsi="Arial" w:cs="Arial"/>
          <w:b/>
          <w:color w:val="000000"/>
          <w:shd w:val="clear" w:color="auto" w:fill="FFFFFF"/>
        </w:rPr>
        <w:t>Ctrl</w:t>
      </w:r>
      <w:proofErr w:type="spellEnd"/>
      <w:r w:rsidR="00664A7F">
        <w:rPr>
          <w:rFonts w:ascii="Arial" w:hAnsi="Arial" w:cs="Arial"/>
          <w:b/>
          <w:color w:val="000000"/>
          <w:shd w:val="clear" w:color="auto" w:fill="FFFFFF"/>
        </w:rPr>
        <w:t xml:space="preserve"> + clic para abrir el documento)</w:t>
      </w:r>
    </w:p>
    <w:p w:rsidR="00EE3279" w:rsidRPr="00664A7F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lang w:val="es-ES"/>
        </w:rPr>
      </w:pPr>
    </w:p>
    <w:p w:rsidR="00EE3279" w:rsidRDefault="00F46613" w:rsidP="00F46613">
      <w:pPr>
        <w:pStyle w:val="Ttulo2"/>
        <w:numPr>
          <w:ilvl w:val="0"/>
          <w:numId w:val="0"/>
        </w:numPr>
        <w:ind w:left="710"/>
      </w:pPr>
      <w:bookmarkStart w:id="15" w:name="_4.8_Diccionario_de"/>
      <w:bookmarkEnd w:id="15"/>
      <w:r>
        <w:t>4.8</w:t>
      </w:r>
      <w:r w:rsidR="00874369">
        <w:t xml:space="preserve"> </w:t>
      </w:r>
      <w:r w:rsidR="00664A7F" w:rsidRPr="00664A7F">
        <w:t>Diccionario de datos.</w:t>
      </w:r>
    </w:p>
    <w:p w:rsidR="00664A7F" w:rsidRPr="000640EB" w:rsidRDefault="00664A7F" w:rsidP="00664A7F">
      <w:pPr>
        <w:pStyle w:val="Estilo1"/>
        <w:spacing w:before="100" w:beforeAutospacing="1" w:after="100" w:afterAutospacing="1"/>
        <w:ind w:left="0"/>
        <w:jc w:val="left"/>
        <w:rPr>
          <w:rFonts w:ascii="Arial" w:hAnsi="Arial" w:cs="Arial"/>
          <w:b/>
          <w:color w:val="000000" w:themeColor="text1"/>
          <w:sz w:val="28"/>
          <w:szCs w:val="28"/>
          <w:lang w:val="es-ES"/>
        </w:rPr>
      </w:pPr>
      <w:r w:rsidRPr="000640EB">
        <w:rPr>
          <w:rStyle w:val="apple-style-span"/>
          <w:rFonts w:ascii="Arial" w:hAnsi="Arial" w:cs="Arial"/>
          <w:color w:val="000000" w:themeColor="text1"/>
        </w:rPr>
        <w:t>El diccionario de datos es un listado organizado de todos los datos que pertenecen a un sistema.</w:t>
      </w:r>
      <w:r w:rsidRPr="000640EB">
        <w:rPr>
          <w:rFonts w:ascii="Arial" w:hAnsi="Arial" w:cs="Arial"/>
          <w:color w:val="000000" w:themeColor="text1"/>
        </w:rPr>
        <w:br/>
      </w:r>
      <w:r w:rsidRPr="000640EB">
        <w:rPr>
          <w:rFonts w:ascii="Arial" w:hAnsi="Arial" w:cs="Arial"/>
          <w:color w:val="000000" w:themeColor="text1"/>
        </w:rPr>
        <w:br/>
      </w:r>
      <w:r w:rsidRPr="000640EB">
        <w:rPr>
          <w:rStyle w:val="apple-style-span"/>
          <w:rFonts w:ascii="Arial" w:hAnsi="Arial" w:cs="Arial"/>
          <w:color w:val="000000" w:themeColor="text1"/>
        </w:rPr>
        <w:t>El objetivo de un diccionario de datos es dar precisión sobre los datos que se manejan en un sistema, evitando así malas interpretaciones o ambigüedades.</w:t>
      </w:r>
    </w:p>
    <w:p w:rsidR="00664A7F" w:rsidRPr="00664A7F" w:rsidRDefault="00664A7F" w:rsidP="00664A7F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lang w:val="es-ES"/>
        </w:rPr>
      </w:pPr>
      <w:r w:rsidRPr="00664A7F">
        <w:rPr>
          <w:rFonts w:ascii="Arial" w:hAnsi="Arial" w:cs="Arial"/>
          <w:b/>
          <w:lang w:val="es-ES"/>
        </w:rPr>
        <w:t xml:space="preserve">       </w:t>
      </w:r>
      <w:hyperlink r:id="rId21" w:history="1">
        <w:r w:rsidR="0051148C">
          <w:rPr>
            <w:rStyle w:val="Hipervnculo"/>
            <w:rFonts w:ascii="Arial" w:hAnsi="Arial" w:cs="Arial"/>
            <w:b/>
            <w:lang w:val="es-ES"/>
          </w:rPr>
          <w:t>Diccionario de datos.docx</w:t>
        </w:r>
      </w:hyperlink>
      <w:r w:rsidRPr="00664A7F">
        <w:rPr>
          <w:rFonts w:ascii="Arial" w:hAnsi="Arial" w:cs="Arial"/>
          <w:b/>
          <w:color w:val="000000"/>
          <w:shd w:val="clear" w:color="auto" w:fill="FFFFFF"/>
        </w:rPr>
        <w:t>(</w:t>
      </w:r>
      <w:proofErr w:type="spellStart"/>
      <w:r w:rsidRPr="00664A7F">
        <w:rPr>
          <w:rFonts w:ascii="Arial" w:hAnsi="Arial" w:cs="Arial"/>
          <w:b/>
          <w:color w:val="000000"/>
          <w:shd w:val="clear" w:color="auto" w:fill="FFFFFF"/>
        </w:rPr>
        <w:t>Ctrl</w:t>
      </w:r>
      <w:proofErr w:type="spellEnd"/>
      <w:r w:rsidRPr="00664A7F">
        <w:rPr>
          <w:rFonts w:ascii="Arial" w:hAnsi="Arial" w:cs="Arial"/>
          <w:b/>
          <w:color w:val="000000"/>
          <w:shd w:val="clear" w:color="auto" w:fill="FFFFFF"/>
        </w:rPr>
        <w:t xml:space="preserve"> + clic para abrir el documento)</w:t>
      </w:r>
    </w:p>
    <w:p w:rsidR="00EE3279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EE3279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EE3279" w:rsidP="00664A7F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EE3279" w:rsidRDefault="00F46613" w:rsidP="00F46613">
      <w:pPr>
        <w:pStyle w:val="Ttulo2"/>
        <w:numPr>
          <w:ilvl w:val="0"/>
          <w:numId w:val="0"/>
        </w:numPr>
        <w:ind w:left="710"/>
      </w:pPr>
      <w:bookmarkStart w:id="16" w:name="_4.9Interfaces_del_sistema."/>
      <w:bookmarkEnd w:id="16"/>
      <w:r>
        <w:lastRenderedPageBreak/>
        <w:t>4.9</w:t>
      </w:r>
      <w:r w:rsidR="00D15194">
        <w:t>Interfaces del sistema.</w:t>
      </w:r>
    </w:p>
    <w:p w:rsidR="00D15194" w:rsidRDefault="00D15194" w:rsidP="00187A88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40AA4070" wp14:editId="5E76F089">
            <wp:extent cx="5687695" cy="3692498"/>
            <wp:effectExtent l="0" t="0" r="8255" b="3810"/>
            <wp:docPr id="17" name="Imagen 17" descr="C:\Users\BryanRodrigo\Downloads\Imagen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yanRodrigo\Downloads\Imagenes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6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8"/>
          <w:szCs w:val="28"/>
          <w:lang w:val="es-ES"/>
        </w:rPr>
        <w:t xml:space="preserve"> </w:t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13F6AE89" wp14:editId="79926D6C">
            <wp:extent cx="2655451" cy="3187791"/>
            <wp:effectExtent l="0" t="0" r="0" b="0"/>
            <wp:docPr id="20" name="Imagen 20" descr="C:\Users\BryanRodrigo\Downloads\Imagen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yanRodrigo\Downloads\Imagenes\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2" cy="320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017CB629" wp14:editId="2864E1FE">
            <wp:extent cx="2982595" cy="3189308"/>
            <wp:effectExtent l="0" t="0" r="8255" b="0"/>
            <wp:docPr id="21" name="Imagen 21" descr="C:\Users\BryanRodrigo\Downloads\Imagen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ryanRodrigo\Downloads\Imagenes\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611" cy="31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413E8F5D" wp14:editId="180EA9B5">
            <wp:extent cx="2905981" cy="3309257"/>
            <wp:effectExtent l="0" t="0" r="8890" b="5715"/>
            <wp:docPr id="22" name="Imagen 22" descr="C:\Users\BryanRodrigo\Downloads\Imagen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yanRodrigo\Downloads\Imagenes\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203" cy="332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0591487E" wp14:editId="3196C50B">
            <wp:extent cx="2753995" cy="3309151"/>
            <wp:effectExtent l="0" t="0" r="8255" b="5715"/>
            <wp:docPr id="23" name="Imagen 23" descr="C:\Users\BryanRodrigo\Downloads\Imagen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ryanRodrigo\Downloads\Imagenes\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92" cy="332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0012047A" wp14:editId="4E4268C1">
            <wp:extent cx="2819400" cy="3331029"/>
            <wp:effectExtent l="0" t="0" r="0" b="3175"/>
            <wp:docPr id="24" name="Imagen 24" descr="C:\Users\BryanRodrigo\Downloads\Imagen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ryanRodrigo\Downloads\Imagenes\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748" cy="33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8"/>
          <w:szCs w:val="28"/>
          <w:lang w:val="es-ES"/>
        </w:rPr>
        <w:t xml:space="preserve"> </w:t>
      </w: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64B982F0" wp14:editId="3BE11BF6">
            <wp:extent cx="2797118" cy="3317149"/>
            <wp:effectExtent l="0" t="0" r="3810" b="0"/>
            <wp:docPr id="25" name="Imagen 25" descr="C:\Users\BryanRodrigo\Downloads\Imagen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ryanRodrigo\Downloads\Imagenes\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64" cy="334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45FA7FFD" wp14:editId="360CDBA9">
            <wp:extent cx="5551714" cy="2579370"/>
            <wp:effectExtent l="0" t="0" r="0" b="0"/>
            <wp:docPr id="26" name="Imagen 26" descr="C:\Users\BryanRodrigo\Downloads\Imagen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ryanRodrigo\Downloads\Imagenes\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74" cy="25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2653B890" wp14:editId="74DC41CE">
            <wp:extent cx="5453742" cy="2828925"/>
            <wp:effectExtent l="0" t="0" r="0" b="0"/>
            <wp:docPr id="27" name="Imagen 27" descr="C:\Users\BryanRodrigo\Downloads\Imagen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ryanRodrigo\Downloads\Imagenes\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42" cy="282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40D55F57" wp14:editId="54B76ED6">
            <wp:extent cx="4397828" cy="2449026"/>
            <wp:effectExtent l="0" t="0" r="3175" b="8890"/>
            <wp:docPr id="28" name="Imagen 28" descr="C:\Users\BryanRodrigo\Downloads\Imagen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ryanRodrigo\Downloads\Imagenes\1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84" cy="24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1C23E69B" wp14:editId="28527A23">
            <wp:extent cx="5687695" cy="1710197"/>
            <wp:effectExtent l="0" t="0" r="8255" b="4445"/>
            <wp:docPr id="29" name="Imagen 29" descr="C:\Users\BryanRodrigo\Downloads\Imagen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ryanRodrigo\Downloads\Imagenes\1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171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7F246288" wp14:editId="31E50919">
            <wp:extent cx="5687695" cy="2724397"/>
            <wp:effectExtent l="0" t="0" r="8255" b="0"/>
            <wp:docPr id="30" name="Imagen 30" descr="C:\Users\BryanRodrigo\Downloads\Imagene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ryanRodrigo\Downloads\Imagenes\1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72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3A9ACA24" wp14:editId="5F499A8C">
            <wp:extent cx="3407410" cy="3255101"/>
            <wp:effectExtent l="0" t="0" r="2540" b="2540"/>
            <wp:docPr id="31" name="Imagen 31" descr="C:\Users\BryanRodrigo\Downloads\Imagene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ryanRodrigo\Downloads\Imagenes\1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475" cy="325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25BAD40A" wp14:editId="0B653BAF">
            <wp:extent cx="5683144" cy="3439886"/>
            <wp:effectExtent l="0" t="0" r="0" b="8255"/>
            <wp:docPr id="32" name="Imagen 32" descr="C:\Users\BryanRodrigo\Downloads\Imagene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ryanRodrigo\Downloads\Imagenes\1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984" cy="345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45AF56F4" wp14:editId="72A7B930">
            <wp:extent cx="4287900" cy="3385458"/>
            <wp:effectExtent l="0" t="0" r="0" b="5715"/>
            <wp:docPr id="33" name="Imagen 33" descr="C:\Users\BryanRodrigo\Downloads\Imagene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ryanRodrigo\Downloads\Imagenes\1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684" cy="340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  <w:r w:rsidRPr="00D15194">
        <w:rPr>
          <w:rFonts w:ascii="Arial" w:hAnsi="Arial" w:cs="Arial"/>
          <w:b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27784B85" wp14:editId="4CF5E224">
            <wp:extent cx="5685665" cy="2460172"/>
            <wp:effectExtent l="0" t="0" r="0" b="0"/>
            <wp:docPr id="34" name="Imagen 34" descr="C:\Users\BryanRodrigo\Downloads\Imagene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ryanRodrigo\Downloads\Imagenes\1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36" cy="246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D15194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D15194" w:rsidRPr="00187A88" w:rsidRDefault="00D15194" w:rsidP="00D15194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sz w:val="28"/>
          <w:szCs w:val="28"/>
          <w:lang w:val="es-ES"/>
        </w:rPr>
      </w:pPr>
    </w:p>
    <w:p w:rsidR="004D35D1" w:rsidRPr="00C44454" w:rsidRDefault="0047647E" w:rsidP="00573B9C">
      <w:pPr>
        <w:pStyle w:val="Estilo1"/>
        <w:spacing w:before="100" w:beforeAutospacing="1" w:after="100" w:afterAutospacing="1"/>
        <w:ind w:left="0"/>
        <w:rPr>
          <w:rFonts w:ascii="Arial" w:hAnsi="Arial" w:cs="Arial"/>
          <w:b/>
          <w:i/>
          <w:lang w:val="es-ES"/>
        </w:rPr>
      </w:pPr>
      <w:r w:rsidRPr="00D15194">
        <w:rPr>
          <w:rFonts w:ascii="Arial" w:hAnsi="Arial" w:cs="Arial"/>
          <w:b/>
          <w:i/>
          <w:sz w:val="32"/>
          <w:szCs w:val="32"/>
          <w:lang w:val="es-ES"/>
        </w:rPr>
        <w:t>Diagrama de G</w:t>
      </w:r>
      <w:r w:rsidR="004D35D1" w:rsidRPr="00D15194">
        <w:rPr>
          <w:rFonts w:ascii="Arial" w:hAnsi="Arial" w:cs="Arial"/>
          <w:b/>
          <w:i/>
          <w:sz w:val="32"/>
          <w:szCs w:val="32"/>
          <w:lang w:val="es-ES"/>
        </w:rPr>
        <w:t>antt</w:t>
      </w:r>
      <w:r w:rsidR="00F31E09">
        <w:rPr>
          <w:rFonts w:ascii="Arial" w:hAnsi="Arial" w:cs="Arial"/>
          <w:b/>
          <w:i/>
          <w:lang w:val="es-ES"/>
        </w:rPr>
        <w:t xml:space="preserve"> (</w:t>
      </w:r>
      <w:proofErr w:type="spellStart"/>
      <w:r w:rsidR="00F31E09">
        <w:rPr>
          <w:rFonts w:ascii="Arial" w:hAnsi="Arial" w:cs="Arial"/>
          <w:b/>
          <w:i/>
          <w:lang w:val="es-ES"/>
        </w:rPr>
        <w:t>Ctrl</w:t>
      </w:r>
      <w:proofErr w:type="spellEnd"/>
      <w:r w:rsidR="00B9381A">
        <w:rPr>
          <w:rFonts w:ascii="Arial" w:hAnsi="Arial" w:cs="Arial"/>
          <w:b/>
          <w:i/>
          <w:lang w:val="es-ES"/>
        </w:rPr>
        <w:t xml:space="preserve"> </w:t>
      </w:r>
      <w:r w:rsidR="00F31E09">
        <w:rPr>
          <w:rFonts w:ascii="Arial" w:hAnsi="Arial" w:cs="Arial"/>
          <w:b/>
          <w:i/>
          <w:lang w:val="es-ES"/>
        </w:rPr>
        <w:t>+</w:t>
      </w:r>
      <w:r w:rsidR="00B9381A">
        <w:rPr>
          <w:rFonts w:ascii="Arial" w:hAnsi="Arial" w:cs="Arial"/>
          <w:b/>
          <w:i/>
          <w:lang w:val="es-ES"/>
        </w:rPr>
        <w:t xml:space="preserve"> </w:t>
      </w:r>
      <w:r w:rsidR="00F31E09">
        <w:rPr>
          <w:rFonts w:ascii="Arial" w:hAnsi="Arial" w:cs="Arial"/>
          <w:b/>
          <w:i/>
          <w:lang w:val="es-ES"/>
        </w:rPr>
        <w:t>clic) para abrir el archivo de E</w:t>
      </w:r>
      <w:r w:rsidR="00C44454">
        <w:rPr>
          <w:rFonts w:ascii="Arial" w:hAnsi="Arial" w:cs="Arial"/>
          <w:b/>
          <w:i/>
          <w:lang w:val="es-ES"/>
        </w:rPr>
        <w:t>xcel</w:t>
      </w:r>
    </w:p>
    <w:p w:rsidR="006857EF" w:rsidRPr="001B4EC1" w:rsidRDefault="005B6307" w:rsidP="001B4EC1">
      <w:pPr>
        <w:pStyle w:val="Estilo1"/>
        <w:spacing w:before="100" w:beforeAutospacing="1" w:after="100" w:afterAutospacing="1"/>
        <w:ind w:left="0"/>
        <w:jc w:val="left"/>
        <w:rPr>
          <w:rFonts w:ascii="Arial" w:hAnsi="Arial" w:cs="Arial"/>
          <w:b/>
          <w:i/>
          <w:lang w:val="es-ES"/>
        </w:rPr>
        <w:sectPr w:rsidR="006857EF" w:rsidRPr="001B4EC1" w:rsidSect="00FB1129">
          <w:headerReference w:type="default" r:id="rId38"/>
          <w:footerReference w:type="default" r:id="rId39"/>
          <w:type w:val="continuous"/>
          <w:pgSz w:w="11906" w:h="16838" w:code="9"/>
          <w:pgMar w:top="2041" w:right="1418" w:bottom="1418" w:left="1531" w:header="624" w:footer="567" w:gutter="0"/>
          <w:cols w:space="708"/>
          <w:formProt w:val="0"/>
          <w:docGrid w:linePitch="360"/>
        </w:sectPr>
      </w:pPr>
      <w:hyperlink r:id="rId40" w:history="1">
        <w:r w:rsidR="001B4EC1" w:rsidRPr="001B4EC1">
          <w:rPr>
            <w:rStyle w:val="Hipervnculo"/>
            <w:rFonts w:ascii="Arial" w:hAnsi="Arial" w:cs="Arial"/>
            <w:b/>
            <w:i/>
            <w:lang w:val="es-ES"/>
          </w:rPr>
          <w:t xml:space="preserve">3 </w:t>
        </w:r>
        <w:proofErr w:type="spellStart"/>
        <w:r w:rsidR="001B4EC1" w:rsidRPr="001B4EC1">
          <w:rPr>
            <w:rStyle w:val="Hipervnculo"/>
            <w:rFonts w:ascii="Arial" w:hAnsi="Arial" w:cs="Arial"/>
            <w:b/>
            <w:i/>
            <w:lang w:val="es-ES"/>
          </w:rPr>
          <w:t>Planeacion</w:t>
        </w:r>
        <w:proofErr w:type="spellEnd"/>
        <w:r w:rsidR="001B4EC1" w:rsidRPr="001B4EC1">
          <w:rPr>
            <w:rStyle w:val="Hipervnculo"/>
            <w:rFonts w:ascii="Arial" w:hAnsi="Arial" w:cs="Arial"/>
            <w:b/>
            <w:i/>
            <w:lang w:val="es-ES"/>
          </w:rPr>
          <w:t xml:space="preserve"> de actividades Grafica_Gantt.xlsx</w:t>
        </w:r>
      </w:hyperlink>
    </w:p>
    <w:p w:rsidR="002E1DA7" w:rsidRDefault="00351B88" w:rsidP="00A9071C">
      <w:pPr>
        <w:pStyle w:val="Ttulo1"/>
      </w:pPr>
      <w:bookmarkStart w:id="17" w:name="_Toc197147355"/>
      <w:r>
        <w:lastRenderedPageBreak/>
        <w:t>Estructura desagregada de tareas (EDT/WB</w:t>
      </w:r>
      <w:bookmarkEnd w:id="17"/>
    </w:p>
    <w:bookmarkStart w:id="18" w:name="_GoBack"/>
    <w:bookmarkStart w:id="19" w:name="_MON_1475285989"/>
    <w:bookmarkEnd w:id="19"/>
    <w:p w:rsidR="002E1DA7" w:rsidRDefault="009810F2" w:rsidP="00A9071C">
      <w:pPr>
        <w:pStyle w:val="Ttulo1"/>
      </w:pPr>
      <w:r>
        <w:object w:dxaOrig="20395" w:dyaOrig="96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4.9pt;height:464.65pt" o:ole="">
            <v:imagedata r:id="rId41" o:title=""/>
          </v:shape>
          <o:OLEObject Type="Embed" ProgID="Excel.Sheet.12" ShapeID="_x0000_i1025" DrawAspect="Content" ObjectID="_1505815994" r:id="rId42"/>
        </w:object>
      </w:r>
      <w:bookmarkEnd w:id="18"/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Default="000968DC" w:rsidP="000968DC">
      <w:pPr>
        <w:pStyle w:val="Estilo1"/>
      </w:pPr>
    </w:p>
    <w:p w:rsidR="000968DC" w:rsidRPr="000968DC" w:rsidRDefault="000968DC" w:rsidP="000968DC">
      <w:pPr>
        <w:pStyle w:val="Estilo1"/>
      </w:pPr>
    </w:p>
    <w:p w:rsidR="00351B88" w:rsidRPr="002E1DA7" w:rsidRDefault="00351B88" w:rsidP="00A9071C">
      <w:pPr>
        <w:pStyle w:val="Ttulo1"/>
      </w:pPr>
      <w:bookmarkStart w:id="20" w:name="_Toc197147356"/>
      <w:r>
        <w:lastRenderedPageBreak/>
        <w:t>Calendario/Hitos</w:t>
      </w:r>
      <w:bookmarkEnd w:id="20"/>
    </w:p>
    <w:tbl>
      <w:tblPr>
        <w:tblW w:w="90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12"/>
        <w:gridCol w:w="2060"/>
        <w:gridCol w:w="3210"/>
      </w:tblGrid>
      <w:tr w:rsidR="00351B88" w:rsidRPr="00462708" w:rsidTr="00D325F4">
        <w:trPr>
          <w:cantSplit/>
          <w:trHeight w:val="267"/>
        </w:trPr>
        <w:tc>
          <w:tcPr>
            <w:tcW w:w="3812" w:type="dxa"/>
            <w:shd w:val="clear" w:color="auto" w:fill="D9D9D9"/>
            <w:vAlign w:val="center"/>
          </w:tcPr>
          <w:p w:rsidR="00351B88" w:rsidRPr="00462708" w:rsidRDefault="00351B88" w:rsidP="00505D50">
            <w:pPr>
              <w:pStyle w:val="Encabezado"/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Actividad</w:t>
            </w:r>
            <w:r w:rsidRPr="00462708">
              <w:rPr>
                <w:rFonts w:ascii="Arial" w:hAnsi="Arial" w:cs="Arial"/>
                <w:b/>
                <w:bCs/>
                <w:i/>
              </w:rPr>
              <w:t>/</w:t>
            </w:r>
            <w:r>
              <w:rPr>
                <w:rFonts w:ascii="Arial" w:hAnsi="Arial" w:cs="Arial"/>
                <w:b/>
                <w:bCs/>
                <w:i/>
              </w:rPr>
              <w:t>Hito</w:t>
            </w:r>
          </w:p>
        </w:tc>
        <w:tc>
          <w:tcPr>
            <w:tcW w:w="2060" w:type="dxa"/>
            <w:shd w:val="clear" w:color="auto" w:fill="D9D9D9"/>
            <w:vAlign w:val="center"/>
          </w:tcPr>
          <w:p w:rsidR="00351B88" w:rsidRPr="00462708" w:rsidRDefault="00351B88" w:rsidP="00505D50">
            <w:pPr>
              <w:pStyle w:val="Encabezado"/>
              <w:jc w:val="center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ascii="Arial" w:hAnsi="Arial" w:cs="Arial"/>
                <w:b/>
                <w:bCs/>
                <w:i/>
              </w:rPr>
              <w:t>Fecha estimada</w:t>
            </w:r>
          </w:p>
        </w:tc>
        <w:tc>
          <w:tcPr>
            <w:tcW w:w="3210" w:type="dxa"/>
            <w:shd w:val="clear" w:color="auto" w:fill="D9D9D9"/>
            <w:vAlign w:val="center"/>
          </w:tcPr>
          <w:p w:rsidR="00351B88" w:rsidRPr="00462708" w:rsidRDefault="00351B88" w:rsidP="00505D50">
            <w:pPr>
              <w:pStyle w:val="Encabezado"/>
              <w:jc w:val="center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ascii="Arial" w:hAnsi="Arial" w:cs="Arial"/>
                <w:b/>
                <w:bCs/>
                <w:i/>
              </w:rPr>
              <w:t>Responsable</w:t>
            </w:r>
          </w:p>
        </w:tc>
      </w:tr>
      <w:tr w:rsidR="00505D50" w:rsidRPr="00462708" w:rsidTr="00D325F4">
        <w:trPr>
          <w:cantSplit/>
          <w:trHeight w:val="248"/>
        </w:trPr>
        <w:tc>
          <w:tcPr>
            <w:tcW w:w="3812" w:type="dxa"/>
          </w:tcPr>
          <w:p w:rsidR="00505D50" w:rsidRPr="00505D50" w:rsidRDefault="00505D50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Cs/>
              </w:rPr>
              <w:t>Entrevista con el cliente</w:t>
            </w:r>
          </w:p>
        </w:tc>
        <w:tc>
          <w:tcPr>
            <w:tcW w:w="2060" w:type="dxa"/>
          </w:tcPr>
          <w:p w:rsidR="00505D50" w:rsidRPr="00505D50" w:rsidRDefault="00BA3F1C" w:rsidP="00505D50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14/10/</w:t>
            </w:r>
            <w:r w:rsidR="00811D94">
              <w:rPr>
                <w:rFonts w:ascii="Arial" w:hAnsi="Arial" w:cs="Arial"/>
                <w:lang w:val="es-ES_tradnl"/>
              </w:rPr>
              <w:t>20</w:t>
            </w:r>
            <w:r>
              <w:rPr>
                <w:rFonts w:ascii="Arial" w:hAnsi="Arial" w:cs="Arial"/>
                <w:lang w:val="es-ES_tradnl"/>
              </w:rPr>
              <w:t>14</w:t>
            </w:r>
          </w:p>
        </w:tc>
        <w:tc>
          <w:tcPr>
            <w:tcW w:w="3210" w:type="dxa"/>
            <w:vAlign w:val="center"/>
          </w:tcPr>
          <w:p w:rsidR="00505D50" w:rsidRPr="00505D50" w:rsidRDefault="00505D50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 w:rsidRPr="00505D50">
              <w:rPr>
                <w:rFonts w:ascii="Arial" w:hAnsi="Arial" w:cs="Arial"/>
                <w:lang w:val="es-ES_tradnl"/>
              </w:rPr>
              <w:t xml:space="preserve">Romario y </w:t>
            </w:r>
            <w:r w:rsidR="00704568"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 w:rsidR="00704568">
              <w:rPr>
                <w:rFonts w:ascii="Arial" w:hAnsi="Arial" w:cs="Arial"/>
                <w:lang w:val="es-ES_tradnl"/>
              </w:rPr>
              <w:t>Sanchez</w:t>
            </w:r>
            <w:proofErr w:type="spellEnd"/>
            <w:r w:rsidR="00704568">
              <w:rPr>
                <w:rFonts w:ascii="Arial" w:hAnsi="Arial" w:cs="Arial"/>
                <w:lang w:val="es-ES_tradnl"/>
              </w:rPr>
              <w:t xml:space="preserve"> Ordaz</w:t>
            </w:r>
          </w:p>
        </w:tc>
      </w:tr>
      <w:tr w:rsidR="00505D50" w:rsidRPr="00462708" w:rsidTr="00D325F4">
        <w:trPr>
          <w:cantSplit/>
          <w:trHeight w:val="248"/>
        </w:trPr>
        <w:tc>
          <w:tcPr>
            <w:tcW w:w="3812" w:type="dxa"/>
          </w:tcPr>
          <w:p w:rsidR="00505D50" w:rsidRPr="00505D50" w:rsidRDefault="00505D50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/>
              </w:rPr>
              <w:t>Proceso legal y autorizaciones.</w:t>
            </w:r>
          </w:p>
        </w:tc>
        <w:tc>
          <w:tcPr>
            <w:tcW w:w="2060" w:type="dxa"/>
          </w:tcPr>
          <w:p w:rsidR="00505D50" w:rsidRPr="00505D50" w:rsidRDefault="000968DC" w:rsidP="00505D50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17</w:t>
            </w:r>
            <w:r w:rsidR="00BA3F1C">
              <w:rPr>
                <w:rFonts w:ascii="Arial" w:hAnsi="Arial" w:cs="Arial"/>
                <w:lang w:val="es-ES_tradnl"/>
              </w:rPr>
              <w:t>/10/</w:t>
            </w:r>
            <w:r w:rsidR="00811D94">
              <w:rPr>
                <w:rFonts w:ascii="Arial" w:hAnsi="Arial" w:cs="Arial"/>
                <w:lang w:val="es-ES_tradnl"/>
              </w:rPr>
              <w:t>20</w:t>
            </w:r>
            <w:r w:rsidR="00BA3F1C">
              <w:rPr>
                <w:rFonts w:ascii="Arial" w:hAnsi="Arial" w:cs="Arial"/>
                <w:lang w:val="es-ES_tradnl"/>
              </w:rPr>
              <w:t>14</w:t>
            </w:r>
          </w:p>
        </w:tc>
        <w:tc>
          <w:tcPr>
            <w:tcW w:w="3210" w:type="dxa"/>
            <w:vAlign w:val="center"/>
          </w:tcPr>
          <w:p w:rsidR="00505D50" w:rsidRPr="00505D50" w:rsidRDefault="000968DC" w:rsidP="00505D50">
            <w:pPr>
              <w:pStyle w:val="Encabezado"/>
              <w:jc w:val="center"/>
              <w:rPr>
                <w:rFonts w:ascii="Brush Script MT" w:hAnsi="Brush Script MT" w:cs="Arial"/>
                <w:iCs/>
                <w:sz w:val="40"/>
                <w:szCs w:val="40"/>
              </w:rPr>
            </w:pPr>
            <w:r w:rsidRPr="00505D50">
              <w:rPr>
                <w:rFonts w:ascii="Arial" w:hAnsi="Arial" w:cs="Arial"/>
                <w:lang w:val="es-ES_tradnl"/>
              </w:rPr>
              <w:t xml:space="preserve">Romario y </w:t>
            </w:r>
            <w:r w:rsidR="00704568"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 w:rsidR="00704568">
              <w:rPr>
                <w:rFonts w:ascii="Arial" w:hAnsi="Arial" w:cs="Arial"/>
                <w:lang w:val="es-ES_tradnl"/>
              </w:rPr>
              <w:t>Sanchez</w:t>
            </w:r>
            <w:proofErr w:type="spellEnd"/>
            <w:r w:rsidR="00704568">
              <w:rPr>
                <w:rFonts w:ascii="Arial" w:hAnsi="Arial" w:cs="Arial"/>
                <w:lang w:val="es-ES_tradnl"/>
              </w:rPr>
              <w:t xml:space="preserve"> Ordaz</w:t>
            </w:r>
          </w:p>
        </w:tc>
      </w:tr>
      <w:tr w:rsidR="00505D50" w:rsidRPr="00462708" w:rsidTr="00D325F4">
        <w:trPr>
          <w:cantSplit/>
          <w:trHeight w:val="248"/>
        </w:trPr>
        <w:tc>
          <w:tcPr>
            <w:tcW w:w="3812" w:type="dxa"/>
          </w:tcPr>
          <w:p w:rsidR="00505D50" w:rsidRPr="00505D50" w:rsidRDefault="00505D50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Cs/>
              </w:rPr>
              <w:t>Análisis y definición de requerimientos.</w:t>
            </w:r>
          </w:p>
        </w:tc>
        <w:tc>
          <w:tcPr>
            <w:tcW w:w="2060" w:type="dxa"/>
          </w:tcPr>
          <w:p w:rsidR="00505D50" w:rsidRPr="00505D50" w:rsidRDefault="009357B3" w:rsidP="00505D50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18</w:t>
            </w:r>
            <w:r w:rsidR="00BA3F1C">
              <w:rPr>
                <w:rFonts w:ascii="Arial" w:hAnsi="Arial" w:cs="Arial"/>
                <w:lang w:val="es-ES_tradnl"/>
              </w:rPr>
              <w:t>/10/</w:t>
            </w:r>
            <w:r w:rsidR="00811D94">
              <w:rPr>
                <w:rFonts w:ascii="Arial" w:hAnsi="Arial" w:cs="Arial"/>
                <w:lang w:val="es-ES_tradnl"/>
              </w:rPr>
              <w:t>20</w:t>
            </w:r>
            <w:r w:rsidR="00BA3F1C">
              <w:rPr>
                <w:rFonts w:ascii="Arial" w:hAnsi="Arial" w:cs="Arial"/>
                <w:lang w:val="es-ES_tradnl"/>
              </w:rPr>
              <w:t>14</w:t>
            </w:r>
          </w:p>
        </w:tc>
        <w:tc>
          <w:tcPr>
            <w:tcW w:w="3210" w:type="dxa"/>
            <w:vAlign w:val="center"/>
          </w:tcPr>
          <w:p w:rsidR="00505D50" w:rsidRPr="00505D50" w:rsidRDefault="009357B3" w:rsidP="00505D50">
            <w:pPr>
              <w:pStyle w:val="Encabezado"/>
              <w:jc w:val="center"/>
              <w:rPr>
                <w:rFonts w:ascii="Arial" w:hAnsi="Arial" w:cs="Arial"/>
                <w:lang w:val="es-ES_tradnl"/>
              </w:rPr>
            </w:pPr>
            <w:proofErr w:type="spellStart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>The</w:t>
            </w:r>
            <w:proofErr w:type="spellEnd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 xml:space="preserve"> </w:t>
            </w:r>
            <w:proofErr w:type="spellStart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>walkers</w:t>
            </w:r>
            <w:proofErr w:type="spellEnd"/>
          </w:p>
        </w:tc>
      </w:tr>
      <w:tr w:rsidR="00505D50" w:rsidRPr="00462708" w:rsidTr="00D325F4">
        <w:trPr>
          <w:cantSplit/>
          <w:trHeight w:val="248"/>
        </w:trPr>
        <w:tc>
          <w:tcPr>
            <w:tcW w:w="3812" w:type="dxa"/>
          </w:tcPr>
          <w:p w:rsidR="00505D50" w:rsidRPr="00811D94" w:rsidRDefault="00505D50" w:rsidP="00505D50">
            <w:pPr>
              <w:jc w:val="center"/>
              <w:rPr>
                <w:rFonts w:ascii="Arial" w:hAnsi="Arial" w:cs="Arial"/>
                <w:iCs/>
              </w:rPr>
            </w:pPr>
            <w:r w:rsidRPr="00811D94">
              <w:rPr>
                <w:rFonts w:ascii="Arial" w:hAnsi="Arial" w:cs="Arial"/>
                <w:iCs/>
              </w:rPr>
              <w:t>Especificaciones del sistema.</w:t>
            </w:r>
          </w:p>
        </w:tc>
        <w:tc>
          <w:tcPr>
            <w:tcW w:w="2060" w:type="dxa"/>
          </w:tcPr>
          <w:p w:rsidR="00505D50" w:rsidRPr="00505D50" w:rsidRDefault="009357B3" w:rsidP="00505D50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18</w:t>
            </w:r>
            <w:r w:rsidR="00BA3F1C">
              <w:rPr>
                <w:rFonts w:ascii="Arial" w:hAnsi="Arial" w:cs="Arial"/>
                <w:lang w:val="es-ES_tradnl"/>
              </w:rPr>
              <w:t>/10/</w:t>
            </w:r>
            <w:r w:rsidR="00811D94">
              <w:rPr>
                <w:rFonts w:ascii="Arial" w:hAnsi="Arial" w:cs="Arial"/>
                <w:lang w:val="es-ES_tradnl"/>
              </w:rPr>
              <w:t>20</w:t>
            </w:r>
            <w:r w:rsidR="00BA3F1C">
              <w:rPr>
                <w:rFonts w:ascii="Arial" w:hAnsi="Arial" w:cs="Arial"/>
                <w:lang w:val="es-ES_tradnl"/>
              </w:rPr>
              <w:t>14</w:t>
            </w:r>
          </w:p>
        </w:tc>
        <w:tc>
          <w:tcPr>
            <w:tcW w:w="3210" w:type="dxa"/>
            <w:vAlign w:val="center"/>
          </w:tcPr>
          <w:p w:rsidR="00505D50" w:rsidRPr="00505D50" w:rsidRDefault="00BA3F1C" w:rsidP="00505D50">
            <w:pPr>
              <w:pStyle w:val="Encabezado"/>
              <w:jc w:val="center"/>
              <w:rPr>
                <w:rFonts w:ascii="Arial" w:hAnsi="Arial" w:cs="Arial"/>
                <w:lang w:val="es-ES_tradnl"/>
              </w:rPr>
            </w:pPr>
            <w:proofErr w:type="spellStart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>The</w:t>
            </w:r>
            <w:proofErr w:type="spellEnd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 xml:space="preserve"> </w:t>
            </w:r>
            <w:proofErr w:type="spellStart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>walkers</w:t>
            </w:r>
            <w:proofErr w:type="spellEnd"/>
          </w:p>
        </w:tc>
      </w:tr>
      <w:tr w:rsidR="00505D50" w:rsidRPr="00462708" w:rsidTr="00D325F4">
        <w:trPr>
          <w:cantSplit/>
          <w:trHeight w:val="248"/>
        </w:trPr>
        <w:tc>
          <w:tcPr>
            <w:tcW w:w="3812" w:type="dxa"/>
          </w:tcPr>
          <w:p w:rsidR="00505D50" w:rsidRPr="00811D94" w:rsidRDefault="00505D50" w:rsidP="00505D50">
            <w:pPr>
              <w:jc w:val="center"/>
              <w:rPr>
                <w:rFonts w:ascii="Arial" w:hAnsi="Arial" w:cs="Arial"/>
                <w:iCs/>
              </w:rPr>
            </w:pPr>
            <w:r w:rsidRPr="00811D94">
              <w:rPr>
                <w:rFonts w:ascii="Arial" w:hAnsi="Arial" w:cs="Arial"/>
              </w:rPr>
              <w:t>División de trabajo.</w:t>
            </w:r>
          </w:p>
        </w:tc>
        <w:tc>
          <w:tcPr>
            <w:tcW w:w="2060" w:type="dxa"/>
          </w:tcPr>
          <w:p w:rsidR="00505D50" w:rsidRPr="00505D50" w:rsidRDefault="009357B3" w:rsidP="009357B3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18/</w:t>
            </w:r>
            <w:r w:rsidR="00BA3F1C">
              <w:rPr>
                <w:rFonts w:ascii="Arial" w:hAnsi="Arial" w:cs="Arial"/>
                <w:lang w:val="es-ES_tradnl"/>
              </w:rPr>
              <w:t>10/</w:t>
            </w:r>
            <w:r w:rsidR="00811D94">
              <w:rPr>
                <w:rFonts w:ascii="Arial" w:hAnsi="Arial" w:cs="Arial"/>
                <w:lang w:val="es-ES_tradnl"/>
              </w:rPr>
              <w:t>20</w:t>
            </w:r>
            <w:r w:rsidR="00BA3F1C">
              <w:rPr>
                <w:rFonts w:ascii="Arial" w:hAnsi="Arial" w:cs="Arial"/>
                <w:lang w:val="es-ES_tradnl"/>
              </w:rPr>
              <w:t>14</w:t>
            </w:r>
          </w:p>
        </w:tc>
        <w:tc>
          <w:tcPr>
            <w:tcW w:w="3210" w:type="dxa"/>
            <w:vAlign w:val="center"/>
          </w:tcPr>
          <w:p w:rsidR="00505D50" w:rsidRPr="00505D50" w:rsidRDefault="009357B3" w:rsidP="00505D50">
            <w:pPr>
              <w:pStyle w:val="Encabezado"/>
              <w:jc w:val="center"/>
              <w:rPr>
                <w:rFonts w:ascii="Arial" w:hAnsi="Arial" w:cs="Arial"/>
                <w:lang w:val="es-ES_tradnl"/>
              </w:rPr>
            </w:pPr>
            <w:proofErr w:type="spellStart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>The</w:t>
            </w:r>
            <w:proofErr w:type="spellEnd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 xml:space="preserve"> </w:t>
            </w:r>
            <w:proofErr w:type="spellStart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>walkers</w:t>
            </w:r>
            <w:proofErr w:type="spellEnd"/>
          </w:p>
        </w:tc>
      </w:tr>
      <w:tr w:rsidR="009357B3" w:rsidRPr="00462708" w:rsidTr="00D325F4">
        <w:trPr>
          <w:cantSplit/>
          <w:trHeight w:val="248"/>
        </w:trPr>
        <w:tc>
          <w:tcPr>
            <w:tcW w:w="3812" w:type="dxa"/>
          </w:tcPr>
          <w:p w:rsidR="009357B3" w:rsidRPr="00811D94" w:rsidRDefault="009357B3" w:rsidP="00505D50">
            <w:pPr>
              <w:jc w:val="center"/>
              <w:rPr>
                <w:rFonts w:ascii="Arial" w:hAnsi="Arial" w:cs="Arial"/>
              </w:rPr>
            </w:pPr>
            <w:r w:rsidRPr="00811D94">
              <w:rPr>
                <w:rFonts w:ascii="Arial" w:hAnsi="Arial" w:cs="Arial"/>
              </w:rPr>
              <w:t>Diagrama de casos de uso.</w:t>
            </w:r>
          </w:p>
        </w:tc>
        <w:tc>
          <w:tcPr>
            <w:tcW w:w="2060" w:type="dxa"/>
          </w:tcPr>
          <w:p w:rsidR="009357B3" w:rsidRDefault="00811D94" w:rsidP="009357B3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20/10/2014</w:t>
            </w:r>
          </w:p>
        </w:tc>
        <w:tc>
          <w:tcPr>
            <w:tcW w:w="3210" w:type="dxa"/>
            <w:vAlign w:val="center"/>
          </w:tcPr>
          <w:p w:rsidR="009357B3" w:rsidRPr="00811D94" w:rsidRDefault="00704568" w:rsidP="00505D50">
            <w:pPr>
              <w:pStyle w:val="Encabezad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>
              <w:rPr>
                <w:rFonts w:ascii="Arial" w:hAnsi="Arial" w:cs="Arial"/>
                <w:lang w:val="es-ES_tradnl"/>
              </w:rPr>
              <w:t>Sanchez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Ordaz</w:t>
            </w:r>
          </w:p>
        </w:tc>
      </w:tr>
      <w:tr w:rsidR="009357B3" w:rsidRPr="00462708" w:rsidTr="00D325F4">
        <w:trPr>
          <w:cantSplit/>
          <w:trHeight w:val="248"/>
        </w:trPr>
        <w:tc>
          <w:tcPr>
            <w:tcW w:w="3812" w:type="dxa"/>
          </w:tcPr>
          <w:p w:rsidR="009357B3" w:rsidRPr="00811D94" w:rsidRDefault="009357B3" w:rsidP="00505D50">
            <w:pPr>
              <w:jc w:val="center"/>
              <w:rPr>
                <w:rFonts w:ascii="Arial" w:hAnsi="Arial" w:cs="Arial"/>
              </w:rPr>
            </w:pPr>
            <w:r w:rsidRPr="00811D94">
              <w:rPr>
                <w:rFonts w:ascii="Arial" w:hAnsi="Arial" w:cs="Arial"/>
              </w:rPr>
              <w:t>Diagrama de clases.</w:t>
            </w:r>
          </w:p>
        </w:tc>
        <w:tc>
          <w:tcPr>
            <w:tcW w:w="2060" w:type="dxa"/>
          </w:tcPr>
          <w:p w:rsidR="009357B3" w:rsidRDefault="00811D94" w:rsidP="009357B3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20/10/2014</w:t>
            </w:r>
          </w:p>
        </w:tc>
        <w:tc>
          <w:tcPr>
            <w:tcW w:w="3210" w:type="dxa"/>
            <w:vAlign w:val="center"/>
          </w:tcPr>
          <w:p w:rsidR="009357B3" w:rsidRPr="00505D50" w:rsidRDefault="00704568" w:rsidP="00505D50">
            <w:pPr>
              <w:pStyle w:val="Encabezado"/>
              <w:jc w:val="center"/>
              <w:rPr>
                <w:rFonts w:ascii="Brush Script MT" w:hAnsi="Brush Script MT" w:cs="Arial"/>
                <w:sz w:val="40"/>
                <w:szCs w:val="40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>
              <w:rPr>
                <w:rFonts w:ascii="Arial" w:hAnsi="Arial" w:cs="Arial"/>
                <w:lang w:val="es-ES_tradnl"/>
              </w:rPr>
              <w:t>Sanchez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Ordaz</w:t>
            </w:r>
          </w:p>
        </w:tc>
      </w:tr>
      <w:tr w:rsidR="009357B3" w:rsidRPr="00462708" w:rsidTr="00D325F4">
        <w:trPr>
          <w:cantSplit/>
          <w:trHeight w:val="248"/>
        </w:trPr>
        <w:tc>
          <w:tcPr>
            <w:tcW w:w="3812" w:type="dxa"/>
          </w:tcPr>
          <w:p w:rsidR="009357B3" w:rsidRPr="00811D94" w:rsidRDefault="009357B3" w:rsidP="00505D50">
            <w:pPr>
              <w:jc w:val="center"/>
              <w:rPr>
                <w:rFonts w:ascii="Arial" w:hAnsi="Arial" w:cs="Arial"/>
              </w:rPr>
            </w:pPr>
            <w:r w:rsidRPr="00811D94">
              <w:rPr>
                <w:rFonts w:ascii="Arial" w:hAnsi="Arial" w:cs="Arial"/>
              </w:rPr>
              <w:t>Diagrama de secuencia.</w:t>
            </w:r>
          </w:p>
        </w:tc>
        <w:tc>
          <w:tcPr>
            <w:tcW w:w="2060" w:type="dxa"/>
          </w:tcPr>
          <w:p w:rsidR="009357B3" w:rsidRDefault="00811D94" w:rsidP="009357B3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20/10/2014</w:t>
            </w:r>
          </w:p>
        </w:tc>
        <w:tc>
          <w:tcPr>
            <w:tcW w:w="3210" w:type="dxa"/>
            <w:vAlign w:val="center"/>
          </w:tcPr>
          <w:p w:rsidR="009357B3" w:rsidRPr="00505D50" w:rsidRDefault="00704568" w:rsidP="00505D50">
            <w:pPr>
              <w:pStyle w:val="Encabezado"/>
              <w:jc w:val="center"/>
              <w:rPr>
                <w:rFonts w:ascii="Brush Script MT" w:hAnsi="Brush Script MT" w:cs="Arial"/>
                <w:sz w:val="40"/>
                <w:szCs w:val="40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>
              <w:rPr>
                <w:rFonts w:ascii="Arial" w:hAnsi="Arial" w:cs="Arial"/>
                <w:lang w:val="es-ES_tradnl"/>
              </w:rPr>
              <w:t>Sanchez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Ordaz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811D94" w:rsidRDefault="00811D94" w:rsidP="00505D50">
            <w:pPr>
              <w:jc w:val="center"/>
              <w:rPr>
                <w:rFonts w:ascii="Arial" w:hAnsi="Arial" w:cs="Arial"/>
              </w:rPr>
            </w:pPr>
            <w:r w:rsidRPr="00811D94">
              <w:rPr>
                <w:rFonts w:ascii="Arial" w:hAnsi="Arial" w:cs="Arial"/>
              </w:rPr>
              <w:t xml:space="preserve">Diagrama de Actividades. </w:t>
            </w:r>
          </w:p>
        </w:tc>
        <w:tc>
          <w:tcPr>
            <w:tcW w:w="2060" w:type="dxa"/>
          </w:tcPr>
          <w:p w:rsidR="00811D94" w:rsidRDefault="00811D94" w:rsidP="009357B3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21/10/2014</w:t>
            </w:r>
          </w:p>
        </w:tc>
        <w:tc>
          <w:tcPr>
            <w:tcW w:w="3210" w:type="dxa"/>
            <w:vAlign w:val="center"/>
          </w:tcPr>
          <w:p w:rsidR="00811D94" w:rsidRPr="00505D50" w:rsidRDefault="00704568" w:rsidP="00505D50">
            <w:pPr>
              <w:pStyle w:val="Encabezado"/>
              <w:jc w:val="center"/>
              <w:rPr>
                <w:rFonts w:ascii="Brush Script MT" w:hAnsi="Brush Script MT" w:cs="Arial"/>
                <w:sz w:val="40"/>
                <w:szCs w:val="40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>
              <w:rPr>
                <w:rFonts w:ascii="Arial" w:hAnsi="Arial" w:cs="Arial"/>
                <w:lang w:val="es-ES_tradnl"/>
              </w:rPr>
              <w:t>Sanchez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Ordaz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811D94" w:rsidRDefault="00811D94" w:rsidP="00505D50">
            <w:pPr>
              <w:jc w:val="center"/>
              <w:rPr>
                <w:rFonts w:ascii="Arial" w:hAnsi="Arial" w:cs="Arial"/>
              </w:rPr>
            </w:pPr>
            <w:r w:rsidRPr="00811D94">
              <w:rPr>
                <w:rFonts w:ascii="Arial" w:hAnsi="Arial" w:cs="Arial"/>
              </w:rPr>
              <w:t>Diagrama de Estados.</w:t>
            </w:r>
          </w:p>
        </w:tc>
        <w:tc>
          <w:tcPr>
            <w:tcW w:w="2060" w:type="dxa"/>
          </w:tcPr>
          <w:p w:rsidR="00811D94" w:rsidRDefault="00811D94" w:rsidP="009357B3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21/10/2014</w:t>
            </w:r>
          </w:p>
        </w:tc>
        <w:tc>
          <w:tcPr>
            <w:tcW w:w="3210" w:type="dxa"/>
            <w:vAlign w:val="center"/>
          </w:tcPr>
          <w:p w:rsidR="00811D94" w:rsidRPr="00505D50" w:rsidRDefault="00704568" w:rsidP="00505D50">
            <w:pPr>
              <w:pStyle w:val="Encabezado"/>
              <w:jc w:val="center"/>
              <w:rPr>
                <w:rFonts w:ascii="Brush Script MT" w:hAnsi="Brush Script MT" w:cs="Arial"/>
                <w:sz w:val="40"/>
                <w:szCs w:val="40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>
              <w:rPr>
                <w:rFonts w:ascii="Arial" w:hAnsi="Arial" w:cs="Arial"/>
                <w:lang w:val="es-ES_tradnl"/>
              </w:rPr>
              <w:t>Sanchez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Ordaz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811D94" w:rsidRDefault="00811D94" w:rsidP="00505D50">
            <w:pPr>
              <w:jc w:val="center"/>
              <w:rPr>
                <w:rFonts w:ascii="Arial" w:hAnsi="Arial" w:cs="Arial"/>
              </w:rPr>
            </w:pPr>
            <w:r w:rsidRPr="00811D94">
              <w:rPr>
                <w:rFonts w:ascii="Arial" w:hAnsi="Arial" w:cs="Arial"/>
              </w:rPr>
              <w:t>Diagramas de Paquetes.</w:t>
            </w:r>
          </w:p>
        </w:tc>
        <w:tc>
          <w:tcPr>
            <w:tcW w:w="2060" w:type="dxa"/>
          </w:tcPr>
          <w:p w:rsidR="00811D94" w:rsidRDefault="00811D94" w:rsidP="009357B3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21/10/2014</w:t>
            </w:r>
          </w:p>
        </w:tc>
        <w:tc>
          <w:tcPr>
            <w:tcW w:w="3210" w:type="dxa"/>
            <w:vAlign w:val="center"/>
          </w:tcPr>
          <w:p w:rsidR="00811D94" w:rsidRPr="00505D50" w:rsidRDefault="00704568" w:rsidP="00505D50">
            <w:pPr>
              <w:pStyle w:val="Encabezado"/>
              <w:jc w:val="center"/>
              <w:rPr>
                <w:rFonts w:ascii="Brush Script MT" w:hAnsi="Brush Script MT" w:cs="Arial"/>
                <w:sz w:val="40"/>
                <w:szCs w:val="40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>
              <w:rPr>
                <w:rFonts w:ascii="Arial" w:hAnsi="Arial" w:cs="Arial"/>
                <w:lang w:val="es-ES_tradnl"/>
              </w:rPr>
              <w:t>Sanchez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Ordaz</w:t>
            </w:r>
          </w:p>
        </w:tc>
      </w:tr>
      <w:tr w:rsidR="00505D50" w:rsidRPr="00462708" w:rsidTr="00D325F4">
        <w:trPr>
          <w:cantSplit/>
          <w:trHeight w:val="248"/>
        </w:trPr>
        <w:tc>
          <w:tcPr>
            <w:tcW w:w="3812" w:type="dxa"/>
          </w:tcPr>
          <w:p w:rsidR="00505D50" w:rsidRPr="00505D50" w:rsidRDefault="00505D50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/>
              </w:rPr>
              <w:t>Grafica de Gantt.</w:t>
            </w:r>
          </w:p>
        </w:tc>
        <w:tc>
          <w:tcPr>
            <w:tcW w:w="2060" w:type="dxa"/>
          </w:tcPr>
          <w:p w:rsidR="00505D50" w:rsidRPr="00505D50" w:rsidRDefault="00BA3F1C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21/10/</w:t>
            </w:r>
            <w:r w:rsidR="00811D94">
              <w:rPr>
                <w:rFonts w:ascii="Arial" w:hAnsi="Arial" w:cs="Arial"/>
                <w:bCs/>
              </w:rPr>
              <w:t>20</w:t>
            </w:r>
            <w:r>
              <w:rPr>
                <w:rFonts w:ascii="Arial" w:hAnsi="Arial" w:cs="Arial"/>
                <w:bCs/>
              </w:rPr>
              <w:t>14</w:t>
            </w:r>
          </w:p>
        </w:tc>
        <w:tc>
          <w:tcPr>
            <w:tcW w:w="3210" w:type="dxa"/>
            <w:vAlign w:val="center"/>
          </w:tcPr>
          <w:p w:rsidR="00505D50" w:rsidRPr="00505D50" w:rsidRDefault="00704568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Tania </w:t>
            </w:r>
            <w:proofErr w:type="spellStart"/>
            <w:r>
              <w:rPr>
                <w:rFonts w:ascii="Arial" w:hAnsi="Arial" w:cs="Arial"/>
                <w:iCs/>
              </w:rPr>
              <w:t>Sanchez</w:t>
            </w:r>
            <w:proofErr w:type="spellEnd"/>
            <w:r>
              <w:rPr>
                <w:rFonts w:ascii="Arial" w:hAnsi="Arial" w:cs="Arial"/>
                <w:iCs/>
              </w:rPr>
              <w:t xml:space="preserve"> Ordaz</w:t>
            </w:r>
            <w:r w:rsidR="00505D50" w:rsidRPr="00505D50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="00505D50" w:rsidRPr="00505D50">
              <w:rPr>
                <w:rFonts w:ascii="Arial" w:hAnsi="Arial" w:cs="Arial"/>
                <w:iCs/>
              </w:rPr>
              <w:t>Dzib</w:t>
            </w:r>
            <w:proofErr w:type="spellEnd"/>
            <w:r w:rsidR="00505D50" w:rsidRPr="00505D50">
              <w:rPr>
                <w:rFonts w:ascii="Arial" w:hAnsi="Arial" w:cs="Arial"/>
                <w:iCs/>
              </w:rPr>
              <w:t xml:space="preserve"> Madera</w:t>
            </w:r>
          </w:p>
        </w:tc>
      </w:tr>
      <w:tr w:rsidR="00505D50" w:rsidRPr="00462708" w:rsidTr="00D325F4">
        <w:trPr>
          <w:cantSplit/>
          <w:trHeight w:val="248"/>
        </w:trPr>
        <w:tc>
          <w:tcPr>
            <w:tcW w:w="3812" w:type="dxa"/>
          </w:tcPr>
          <w:p w:rsidR="00505D50" w:rsidRPr="00505D50" w:rsidRDefault="00505D50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/>
              </w:rPr>
              <w:t>Planificación del modelo.</w:t>
            </w:r>
          </w:p>
        </w:tc>
        <w:tc>
          <w:tcPr>
            <w:tcW w:w="2060" w:type="dxa"/>
          </w:tcPr>
          <w:p w:rsidR="00505D50" w:rsidRPr="00505D50" w:rsidRDefault="00811D94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04/11</w:t>
            </w:r>
            <w:r w:rsidR="00BA3F1C">
              <w:rPr>
                <w:rFonts w:ascii="Arial" w:hAnsi="Arial" w:cs="Arial"/>
                <w:bCs/>
              </w:rPr>
              <w:t>/</w:t>
            </w:r>
            <w:r>
              <w:rPr>
                <w:rFonts w:ascii="Arial" w:hAnsi="Arial" w:cs="Arial"/>
                <w:bCs/>
              </w:rPr>
              <w:t>20</w:t>
            </w:r>
            <w:r w:rsidR="00BA3F1C">
              <w:rPr>
                <w:rFonts w:ascii="Arial" w:hAnsi="Arial" w:cs="Arial"/>
                <w:bCs/>
              </w:rPr>
              <w:t>14</w:t>
            </w:r>
          </w:p>
        </w:tc>
        <w:tc>
          <w:tcPr>
            <w:tcW w:w="3210" w:type="dxa"/>
            <w:vAlign w:val="center"/>
          </w:tcPr>
          <w:p w:rsidR="00505D50" w:rsidRPr="00505D50" w:rsidRDefault="00505D50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 w:rsidRPr="00505D50">
              <w:rPr>
                <w:rFonts w:ascii="Arial" w:hAnsi="Arial" w:cs="Arial"/>
                <w:iCs/>
              </w:rPr>
              <w:t>Raúl Canche T</w:t>
            </w:r>
            <w:r w:rsidR="00BA3F1C">
              <w:rPr>
                <w:rFonts w:ascii="Arial" w:hAnsi="Arial" w:cs="Arial"/>
                <w:iCs/>
              </w:rPr>
              <w:t>u</w:t>
            </w:r>
            <w:r w:rsidRPr="00505D50">
              <w:rPr>
                <w:rFonts w:ascii="Arial" w:hAnsi="Arial" w:cs="Arial"/>
                <w:iCs/>
              </w:rPr>
              <w:t>n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/>
              </w:rPr>
              <w:t>Codificación</w:t>
            </w:r>
          </w:p>
        </w:tc>
        <w:tc>
          <w:tcPr>
            <w:tcW w:w="2060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22/10/2014</w:t>
            </w:r>
          </w:p>
        </w:tc>
        <w:tc>
          <w:tcPr>
            <w:tcW w:w="3210" w:type="dxa"/>
            <w:vAlign w:val="center"/>
          </w:tcPr>
          <w:p w:rsidR="00811D94" w:rsidRPr="00505D50" w:rsidRDefault="00811D94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 w:rsidRPr="00505D50">
              <w:rPr>
                <w:rFonts w:ascii="Arial" w:hAnsi="Arial" w:cs="Arial"/>
                <w:iCs/>
              </w:rPr>
              <w:t>Romario Vidal Monje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Cs/>
              </w:rPr>
              <w:t>Diseño del sistema y detallado.</w:t>
            </w:r>
          </w:p>
        </w:tc>
        <w:tc>
          <w:tcPr>
            <w:tcW w:w="2060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03/11/2014</w:t>
            </w:r>
          </w:p>
        </w:tc>
        <w:tc>
          <w:tcPr>
            <w:tcW w:w="3210" w:type="dxa"/>
            <w:vAlign w:val="center"/>
          </w:tcPr>
          <w:p w:rsidR="00811D94" w:rsidRPr="00505D50" w:rsidRDefault="00811D94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Romario Vidal Monje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Cs/>
              </w:rPr>
              <w:t>Diseño de la interfaz.</w:t>
            </w:r>
          </w:p>
        </w:tc>
        <w:tc>
          <w:tcPr>
            <w:tcW w:w="2060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01/11/2014</w:t>
            </w:r>
          </w:p>
        </w:tc>
        <w:tc>
          <w:tcPr>
            <w:tcW w:w="3210" w:type="dxa"/>
            <w:vAlign w:val="center"/>
          </w:tcPr>
          <w:p w:rsidR="00811D94" w:rsidRPr="00505D50" w:rsidRDefault="00811D94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lang w:val="es-ES_tradnl"/>
              </w:rPr>
              <w:t>Romario Vidal Monje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Esquema de Base de datos.</w:t>
            </w:r>
          </w:p>
        </w:tc>
        <w:tc>
          <w:tcPr>
            <w:tcW w:w="2060" w:type="dxa"/>
          </w:tcPr>
          <w:p w:rsidR="00811D94" w:rsidRDefault="00811D94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03/11/2014</w:t>
            </w:r>
          </w:p>
        </w:tc>
        <w:tc>
          <w:tcPr>
            <w:tcW w:w="3210" w:type="dxa"/>
            <w:vAlign w:val="center"/>
          </w:tcPr>
          <w:p w:rsidR="00811D94" w:rsidRPr="00505D50" w:rsidRDefault="00D325F4" w:rsidP="00D325F4">
            <w:pPr>
              <w:pStyle w:val="Encabezad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      Wendy, Jessica 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Cs/>
              </w:rPr>
              <w:t>Base de Datos</w:t>
            </w:r>
          </w:p>
        </w:tc>
        <w:tc>
          <w:tcPr>
            <w:tcW w:w="2060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lang w:val="es-ES_tradnl"/>
              </w:rPr>
              <w:t>08/11/2014</w:t>
            </w:r>
          </w:p>
        </w:tc>
        <w:tc>
          <w:tcPr>
            <w:tcW w:w="3210" w:type="dxa"/>
            <w:vAlign w:val="center"/>
          </w:tcPr>
          <w:p w:rsidR="00811D94" w:rsidRPr="00505D50" w:rsidRDefault="00D325F4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lang w:val="es-ES_tradnl"/>
              </w:rPr>
              <w:t>Wendy, Jessica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i/>
              </w:rPr>
            </w:pPr>
            <w:r w:rsidRPr="00505D50">
              <w:rPr>
                <w:rFonts w:ascii="Arial" w:hAnsi="Arial" w:cs="Arial"/>
                <w:i/>
              </w:rPr>
              <w:t>Prueba de prototipos</w:t>
            </w:r>
          </w:p>
        </w:tc>
        <w:tc>
          <w:tcPr>
            <w:tcW w:w="2060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lang w:val="es-ES_tradnl"/>
              </w:rPr>
              <w:t>19/11/2014</w:t>
            </w:r>
          </w:p>
        </w:tc>
        <w:tc>
          <w:tcPr>
            <w:tcW w:w="3210" w:type="dxa"/>
            <w:vAlign w:val="center"/>
          </w:tcPr>
          <w:p w:rsidR="00811D94" w:rsidRPr="00505D50" w:rsidRDefault="00811D94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 w:rsidRPr="00505D50">
              <w:rPr>
                <w:rFonts w:ascii="Arial" w:hAnsi="Arial" w:cs="Arial"/>
                <w:iCs/>
              </w:rPr>
              <w:t>Raúl Canche Tun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505D50" w:rsidRDefault="00F27FB0" w:rsidP="00F27FB0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Cs/>
              </w:rPr>
              <w:t xml:space="preserve">         </w:t>
            </w:r>
            <w:r w:rsidR="00811D94" w:rsidRPr="00505D50">
              <w:rPr>
                <w:rFonts w:ascii="Arial" w:hAnsi="Arial" w:cs="Arial"/>
                <w:iCs/>
              </w:rPr>
              <w:t>Prueba</w:t>
            </w:r>
            <w:r>
              <w:rPr>
                <w:rFonts w:ascii="Arial" w:hAnsi="Arial" w:cs="Arial"/>
                <w:iCs/>
              </w:rPr>
              <w:t>s</w:t>
            </w:r>
            <w:r w:rsidR="00811D94" w:rsidRPr="00505D50">
              <w:rPr>
                <w:rFonts w:ascii="Arial" w:hAnsi="Arial" w:cs="Arial"/>
                <w:iCs/>
              </w:rPr>
              <w:t xml:space="preserve"> del sistema.</w:t>
            </w:r>
          </w:p>
        </w:tc>
        <w:tc>
          <w:tcPr>
            <w:tcW w:w="2060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lang w:val="es-ES_tradnl"/>
              </w:rPr>
              <w:t>21/11/2014</w:t>
            </w:r>
          </w:p>
        </w:tc>
        <w:tc>
          <w:tcPr>
            <w:tcW w:w="3210" w:type="dxa"/>
            <w:vAlign w:val="center"/>
          </w:tcPr>
          <w:p w:rsidR="00811D94" w:rsidRPr="00505D50" w:rsidRDefault="00704568" w:rsidP="00505D50">
            <w:pPr>
              <w:pStyle w:val="Encabezado"/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>
              <w:rPr>
                <w:rFonts w:ascii="Arial" w:hAnsi="Arial" w:cs="Arial"/>
                <w:lang w:val="es-ES_tradnl"/>
              </w:rPr>
              <w:t>Sanchez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Ordaz</w:t>
            </w:r>
            <w:r w:rsidR="00811D94" w:rsidRPr="00505D50">
              <w:rPr>
                <w:rFonts w:ascii="Arial" w:hAnsi="Arial" w:cs="Arial"/>
                <w:lang w:val="es-ES_tradnl"/>
              </w:rPr>
              <w:t xml:space="preserve"> y Raúl</w:t>
            </w:r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iCs/>
              </w:rPr>
            </w:pPr>
            <w:r w:rsidRPr="00505D50">
              <w:rPr>
                <w:rFonts w:ascii="Arial" w:hAnsi="Arial" w:cs="Arial"/>
                <w:i/>
              </w:rPr>
              <w:t>Creación de los módulos</w:t>
            </w:r>
          </w:p>
        </w:tc>
        <w:tc>
          <w:tcPr>
            <w:tcW w:w="2060" w:type="dxa"/>
          </w:tcPr>
          <w:p w:rsidR="00811D94" w:rsidRPr="00505D50" w:rsidRDefault="00D325F4" w:rsidP="00505D50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21</w:t>
            </w:r>
            <w:r w:rsidR="00811D94">
              <w:rPr>
                <w:rFonts w:ascii="Arial" w:hAnsi="Arial" w:cs="Arial"/>
                <w:lang w:val="es-ES_tradnl"/>
              </w:rPr>
              <w:t>/11/2014</w:t>
            </w:r>
          </w:p>
        </w:tc>
        <w:tc>
          <w:tcPr>
            <w:tcW w:w="3210" w:type="dxa"/>
            <w:vAlign w:val="center"/>
          </w:tcPr>
          <w:p w:rsidR="00811D94" w:rsidRPr="00505D50" w:rsidRDefault="00811D94" w:rsidP="00505D50">
            <w:pPr>
              <w:pStyle w:val="Encabezado"/>
              <w:jc w:val="center"/>
              <w:rPr>
                <w:rFonts w:ascii="Arial" w:hAnsi="Arial" w:cs="Arial"/>
                <w:lang w:val="es-ES_tradnl"/>
              </w:rPr>
            </w:pPr>
            <w:proofErr w:type="spellStart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>The</w:t>
            </w:r>
            <w:proofErr w:type="spellEnd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 xml:space="preserve"> </w:t>
            </w:r>
            <w:proofErr w:type="spellStart"/>
            <w:r w:rsidRPr="00505D50">
              <w:rPr>
                <w:rFonts w:ascii="Brush Script MT" w:hAnsi="Brush Script MT" w:cs="Arial"/>
                <w:sz w:val="40"/>
                <w:szCs w:val="40"/>
                <w:lang w:val="es-ES_tradnl"/>
              </w:rPr>
              <w:t>walkers</w:t>
            </w:r>
            <w:proofErr w:type="spellEnd"/>
          </w:p>
        </w:tc>
      </w:tr>
      <w:tr w:rsidR="00811D94" w:rsidRPr="00462708" w:rsidTr="00D325F4">
        <w:trPr>
          <w:cantSplit/>
          <w:trHeight w:val="248"/>
        </w:trPr>
        <w:tc>
          <w:tcPr>
            <w:tcW w:w="3812" w:type="dxa"/>
            <w:vAlign w:val="center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iCs/>
              </w:rPr>
            </w:pPr>
            <w:r w:rsidRPr="00505D50">
              <w:rPr>
                <w:rFonts w:ascii="Arial" w:hAnsi="Arial" w:cs="Arial"/>
                <w:iCs/>
              </w:rPr>
              <w:t>Correcciones</w:t>
            </w:r>
          </w:p>
        </w:tc>
        <w:tc>
          <w:tcPr>
            <w:tcW w:w="2060" w:type="dxa"/>
          </w:tcPr>
          <w:p w:rsidR="00811D94" w:rsidRPr="00505D50" w:rsidRDefault="00811D94" w:rsidP="00505D50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</w:t>
            </w:r>
            <w:r w:rsidR="00D325F4">
              <w:rPr>
                <w:rFonts w:ascii="Arial" w:hAnsi="Arial" w:cs="Arial"/>
                <w:lang w:val="es-ES_tradnl"/>
              </w:rPr>
              <w:t>0/11</w:t>
            </w:r>
            <w:r w:rsidRPr="00505D50">
              <w:rPr>
                <w:rFonts w:ascii="Arial" w:hAnsi="Arial" w:cs="Arial"/>
                <w:lang w:val="es-ES_tradnl"/>
              </w:rPr>
              <w:t>/2014</w:t>
            </w:r>
          </w:p>
        </w:tc>
        <w:tc>
          <w:tcPr>
            <w:tcW w:w="3210" w:type="dxa"/>
            <w:vAlign w:val="center"/>
          </w:tcPr>
          <w:p w:rsidR="00811D94" w:rsidRPr="00505D50" w:rsidRDefault="00D325F4" w:rsidP="00505D50">
            <w:pPr>
              <w:pStyle w:val="Encabezad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iCs/>
              </w:rPr>
              <w:t xml:space="preserve">    </w:t>
            </w:r>
            <w:r w:rsidR="00811D94" w:rsidRPr="00505D50">
              <w:rPr>
                <w:rFonts w:ascii="Arial" w:hAnsi="Arial" w:cs="Arial"/>
                <w:iCs/>
              </w:rPr>
              <w:t>Romario Vidal Monje</w:t>
            </w:r>
          </w:p>
        </w:tc>
      </w:tr>
      <w:tr w:rsidR="00D325F4" w:rsidTr="00D325F4">
        <w:trPr>
          <w:cantSplit/>
          <w:trHeight w:val="248"/>
        </w:trPr>
        <w:tc>
          <w:tcPr>
            <w:tcW w:w="3812" w:type="dxa"/>
            <w:vAlign w:val="center"/>
          </w:tcPr>
          <w:p w:rsidR="00D325F4" w:rsidRPr="00505D50" w:rsidRDefault="00D325F4" w:rsidP="00505D50">
            <w:pPr>
              <w:jc w:val="center"/>
              <w:rPr>
                <w:rFonts w:ascii="Arial" w:hAnsi="Arial" w:cs="Arial"/>
                <w:iCs/>
              </w:rPr>
            </w:pPr>
            <w:r w:rsidRPr="00505D50">
              <w:rPr>
                <w:rFonts w:ascii="Arial" w:hAnsi="Arial" w:cs="Arial"/>
                <w:iCs/>
              </w:rPr>
              <w:t>Comunicación Cliente-Fabricante</w:t>
            </w:r>
          </w:p>
        </w:tc>
        <w:tc>
          <w:tcPr>
            <w:tcW w:w="2060" w:type="dxa"/>
          </w:tcPr>
          <w:p w:rsidR="00D325F4" w:rsidRPr="00505D50" w:rsidRDefault="00F27FB0" w:rsidP="00505D50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</w:t>
            </w:r>
            <w:r w:rsidR="00D325F4" w:rsidRPr="00505D50">
              <w:rPr>
                <w:rFonts w:ascii="Arial" w:hAnsi="Arial" w:cs="Arial"/>
                <w:lang w:val="es-ES_tradnl"/>
              </w:rPr>
              <w:t>/12/2014</w:t>
            </w:r>
          </w:p>
        </w:tc>
        <w:tc>
          <w:tcPr>
            <w:tcW w:w="3210" w:type="dxa"/>
            <w:vAlign w:val="center"/>
          </w:tcPr>
          <w:p w:rsidR="00D325F4" w:rsidRPr="00505D50" w:rsidRDefault="00D325F4" w:rsidP="00D325F4">
            <w:pPr>
              <w:pStyle w:val="Encabezad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iCs/>
              </w:rPr>
              <w:t xml:space="preserve">        Romario, </w:t>
            </w:r>
            <w:r w:rsidR="00704568">
              <w:rPr>
                <w:rFonts w:ascii="Arial" w:hAnsi="Arial" w:cs="Arial"/>
                <w:iCs/>
              </w:rPr>
              <w:t xml:space="preserve">Tania </w:t>
            </w:r>
            <w:proofErr w:type="spellStart"/>
            <w:r w:rsidR="00704568">
              <w:rPr>
                <w:rFonts w:ascii="Arial" w:hAnsi="Arial" w:cs="Arial"/>
                <w:iCs/>
              </w:rPr>
              <w:t>Sanchez</w:t>
            </w:r>
            <w:proofErr w:type="spellEnd"/>
            <w:r w:rsidR="00704568">
              <w:rPr>
                <w:rFonts w:ascii="Arial" w:hAnsi="Arial" w:cs="Arial"/>
                <w:iCs/>
              </w:rPr>
              <w:t xml:space="preserve"> Ordaz</w:t>
            </w:r>
            <w:r>
              <w:rPr>
                <w:rFonts w:ascii="Arial" w:hAnsi="Arial" w:cs="Arial"/>
                <w:iCs/>
              </w:rPr>
              <w:t>.</w:t>
            </w:r>
          </w:p>
        </w:tc>
      </w:tr>
      <w:tr w:rsidR="00D325F4" w:rsidRPr="00462708" w:rsidTr="00D325F4">
        <w:trPr>
          <w:cantSplit/>
          <w:trHeight w:val="248"/>
        </w:trPr>
        <w:tc>
          <w:tcPr>
            <w:tcW w:w="3812" w:type="dxa"/>
            <w:vAlign w:val="center"/>
          </w:tcPr>
          <w:p w:rsidR="00D325F4" w:rsidRPr="00505D50" w:rsidRDefault="00D325F4" w:rsidP="00505D50">
            <w:pPr>
              <w:jc w:val="center"/>
              <w:rPr>
                <w:rFonts w:ascii="Arial" w:hAnsi="Arial" w:cs="Arial"/>
                <w:iCs/>
              </w:rPr>
            </w:pPr>
            <w:r w:rsidRPr="00505D50">
              <w:rPr>
                <w:rFonts w:ascii="Arial" w:hAnsi="Arial" w:cs="Arial"/>
                <w:iCs/>
              </w:rPr>
              <w:t>Entrega</w:t>
            </w:r>
          </w:p>
        </w:tc>
        <w:tc>
          <w:tcPr>
            <w:tcW w:w="2060" w:type="dxa"/>
          </w:tcPr>
          <w:p w:rsidR="00D325F4" w:rsidRPr="00505D50" w:rsidRDefault="00F27FB0" w:rsidP="00505D50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5</w:t>
            </w:r>
            <w:r w:rsidR="00D325F4" w:rsidRPr="00505D50">
              <w:rPr>
                <w:rFonts w:ascii="Arial" w:hAnsi="Arial" w:cs="Arial"/>
                <w:lang w:val="es-ES_tradnl"/>
              </w:rPr>
              <w:t>/12/2014</w:t>
            </w:r>
          </w:p>
        </w:tc>
        <w:tc>
          <w:tcPr>
            <w:tcW w:w="3210" w:type="dxa"/>
            <w:vAlign w:val="center"/>
          </w:tcPr>
          <w:p w:rsidR="00D325F4" w:rsidRPr="00D325F4" w:rsidRDefault="00D325F4" w:rsidP="00505D50">
            <w:pPr>
              <w:pStyle w:val="Encabezado"/>
              <w:jc w:val="center"/>
              <w:rPr>
                <w:rFonts w:ascii="Arial" w:hAnsi="Arial" w:cs="Arial"/>
                <w:lang w:val="es-ES_tradnl"/>
              </w:rPr>
            </w:pPr>
            <w:r w:rsidRPr="00D325F4">
              <w:rPr>
                <w:rFonts w:ascii="Arial" w:hAnsi="Arial" w:cs="Arial"/>
                <w:lang w:val="es-ES_tradnl"/>
              </w:rPr>
              <w:t xml:space="preserve">Romario, </w:t>
            </w:r>
            <w:r w:rsidR="00704568"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 w:rsidR="00704568">
              <w:rPr>
                <w:rFonts w:ascii="Arial" w:hAnsi="Arial" w:cs="Arial"/>
                <w:lang w:val="es-ES_tradnl"/>
              </w:rPr>
              <w:t>Sanchez</w:t>
            </w:r>
            <w:proofErr w:type="spellEnd"/>
            <w:r w:rsidR="00704568">
              <w:rPr>
                <w:rFonts w:ascii="Arial" w:hAnsi="Arial" w:cs="Arial"/>
                <w:lang w:val="es-ES_tradnl"/>
              </w:rPr>
              <w:t xml:space="preserve"> Ordaz</w:t>
            </w:r>
            <w:r w:rsidRPr="00D325F4">
              <w:rPr>
                <w:rFonts w:ascii="Arial" w:hAnsi="Arial" w:cs="Arial"/>
                <w:lang w:val="es-ES_tradnl"/>
              </w:rPr>
              <w:t>,</w:t>
            </w:r>
          </w:p>
        </w:tc>
      </w:tr>
    </w:tbl>
    <w:p w:rsidR="00F602DB" w:rsidRDefault="00F602DB" w:rsidP="00F602DB">
      <w:pPr>
        <w:pStyle w:val="Ttulo1"/>
        <w:jc w:val="left"/>
        <w:rPr>
          <w:b w:val="0"/>
          <w:bCs w:val="0"/>
          <w:noProof w:val="0"/>
          <w:sz w:val="24"/>
          <w:szCs w:val="24"/>
        </w:rPr>
      </w:pPr>
      <w:bookmarkStart w:id="21" w:name="_Toc197147357"/>
      <w:r>
        <w:rPr>
          <w:b w:val="0"/>
          <w:bCs w:val="0"/>
          <w:noProof w:val="0"/>
          <w:sz w:val="24"/>
          <w:szCs w:val="24"/>
        </w:rPr>
        <w:t xml:space="preserve">                                              </w:t>
      </w:r>
    </w:p>
    <w:p w:rsidR="00760247" w:rsidRPr="00505D50" w:rsidRDefault="00F602DB" w:rsidP="00F602DB">
      <w:pPr>
        <w:pStyle w:val="Ttulo1"/>
        <w:jc w:val="left"/>
      </w:pPr>
      <w:r>
        <w:rPr>
          <w:b w:val="0"/>
          <w:bCs w:val="0"/>
          <w:noProof w:val="0"/>
          <w:sz w:val="24"/>
          <w:szCs w:val="24"/>
        </w:rPr>
        <w:t xml:space="preserve">                                                         </w:t>
      </w:r>
      <w:r w:rsidR="00760247">
        <w:t>Presupuesto</w:t>
      </w:r>
      <w:bookmarkEnd w:id="2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58"/>
        <w:gridCol w:w="2230"/>
        <w:gridCol w:w="3177"/>
      </w:tblGrid>
      <w:tr w:rsidR="00462708" w:rsidRPr="00462708" w:rsidTr="00357147">
        <w:trPr>
          <w:cantSplit/>
          <w:trHeight w:val="377"/>
        </w:trPr>
        <w:tc>
          <w:tcPr>
            <w:tcW w:w="3780" w:type="dxa"/>
            <w:shd w:val="clear" w:color="auto" w:fill="D9D9D9"/>
            <w:vAlign w:val="center"/>
          </w:tcPr>
          <w:p w:rsidR="00462708" w:rsidRPr="00462708" w:rsidRDefault="00462708" w:rsidP="008E6DCC">
            <w:pPr>
              <w:pStyle w:val="Encabezado"/>
              <w:jc w:val="center"/>
              <w:rPr>
                <w:rFonts w:ascii="Arial" w:hAnsi="Arial" w:cs="Arial"/>
                <w:b/>
                <w:bCs/>
                <w:i/>
              </w:rPr>
            </w:pPr>
            <w:r w:rsidRPr="00462708">
              <w:rPr>
                <w:rFonts w:ascii="Arial" w:hAnsi="Arial" w:cs="Arial"/>
                <w:b/>
                <w:bCs/>
                <w:i/>
              </w:rPr>
              <w:t>Entregable/Actividad</w:t>
            </w:r>
          </w:p>
        </w:tc>
        <w:tc>
          <w:tcPr>
            <w:tcW w:w="2340" w:type="dxa"/>
            <w:shd w:val="clear" w:color="auto" w:fill="D9D9D9"/>
            <w:vAlign w:val="center"/>
          </w:tcPr>
          <w:p w:rsidR="00462708" w:rsidRPr="00462708" w:rsidRDefault="00462708" w:rsidP="008E6DCC">
            <w:pPr>
              <w:pStyle w:val="Encabezado"/>
              <w:jc w:val="center"/>
              <w:rPr>
                <w:rFonts w:ascii="Arial" w:hAnsi="Arial" w:cs="Arial"/>
                <w:b/>
                <w:bCs/>
                <w:iCs/>
              </w:rPr>
            </w:pPr>
            <w:r w:rsidRPr="00462708">
              <w:rPr>
                <w:rFonts w:ascii="Arial" w:hAnsi="Arial" w:cs="Arial"/>
                <w:b/>
                <w:bCs/>
                <w:i/>
              </w:rPr>
              <w:t>Cantidad</w:t>
            </w:r>
          </w:p>
        </w:tc>
        <w:tc>
          <w:tcPr>
            <w:tcW w:w="3348" w:type="dxa"/>
            <w:shd w:val="clear" w:color="auto" w:fill="D9D9D9"/>
            <w:vAlign w:val="center"/>
          </w:tcPr>
          <w:p w:rsidR="00462708" w:rsidRPr="00462708" w:rsidRDefault="00462708" w:rsidP="008E6DCC">
            <w:pPr>
              <w:pStyle w:val="Encabezado"/>
              <w:jc w:val="center"/>
              <w:rPr>
                <w:rFonts w:ascii="Arial" w:hAnsi="Arial" w:cs="Arial"/>
                <w:b/>
                <w:bCs/>
                <w:iCs/>
              </w:rPr>
            </w:pPr>
            <w:r w:rsidRPr="00462708">
              <w:rPr>
                <w:rFonts w:ascii="Arial" w:hAnsi="Arial" w:cs="Arial"/>
                <w:b/>
                <w:bCs/>
                <w:i/>
              </w:rPr>
              <w:t>Entidad Financiadora</w:t>
            </w:r>
          </w:p>
        </w:tc>
      </w:tr>
      <w:tr w:rsidR="00462708" w:rsidRPr="00462708" w:rsidTr="008E6DCC">
        <w:trPr>
          <w:cantSplit/>
          <w:trHeight w:val="350"/>
        </w:trPr>
        <w:tc>
          <w:tcPr>
            <w:tcW w:w="3780" w:type="dxa"/>
            <w:vAlign w:val="center"/>
          </w:tcPr>
          <w:p w:rsidR="00462708" w:rsidRPr="00462708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A10B3P</w:t>
            </w:r>
          </w:p>
        </w:tc>
        <w:tc>
          <w:tcPr>
            <w:tcW w:w="2340" w:type="dxa"/>
            <w:vAlign w:val="center"/>
          </w:tcPr>
          <w:p w:rsidR="00462708" w:rsidRPr="00462708" w:rsidRDefault="00F30728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$ 5</w:t>
            </w:r>
            <w:r w:rsidR="001B3799">
              <w:rPr>
                <w:rFonts w:ascii="Arial" w:hAnsi="Arial" w:cs="Arial"/>
                <w:iCs/>
              </w:rPr>
              <w:t>,000.00 MXN</w:t>
            </w:r>
          </w:p>
        </w:tc>
        <w:tc>
          <w:tcPr>
            <w:tcW w:w="3348" w:type="dxa"/>
            <w:vAlign w:val="center"/>
          </w:tcPr>
          <w:p w:rsidR="00462708" w:rsidRPr="00462708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Apple </w:t>
            </w:r>
            <w:proofErr w:type="spellStart"/>
            <w:r>
              <w:rPr>
                <w:rFonts w:ascii="Arial" w:hAnsi="Arial" w:cs="Arial"/>
                <w:iCs/>
              </w:rPr>
              <w:t>vacation</w:t>
            </w:r>
            <w:r w:rsidR="008F557B">
              <w:rPr>
                <w:rFonts w:ascii="Arial" w:hAnsi="Arial" w:cs="Arial"/>
                <w:iCs/>
              </w:rPr>
              <w:t>s</w:t>
            </w:r>
            <w:proofErr w:type="spellEnd"/>
          </w:p>
        </w:tc>
      </w:tr>
      <w:tr w:rsidR="00462708" w:rsidRPr="00462708" w:rsidTr="008E6DCC">
        <w:trPr>
          <w:cantSplit/>
          <w:trHeight w:val="350"/>
        </w:trPr>
        <w:tc>
          <w:tcPr>
            <w:tcW w:w="3780" w:type="dxa"/>
            <w:vAlign w:val="center"/>
          </w:tcPr>
          <w:p w:rsidR="00462708" w:rsidRPr="00462708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A10B3C</w:t>
            </w:r>
          </w:p>
        </w:tc>
        <w:tc>
          <w:tcPr>
            <w:tcW w:w="2340" w:type="dxa"/>
            <w:vAlign w:val="center"/>
          </w:tcPr>
          <w:p w:rsidR="00462708" w:rsidRPr="00462708" w:rsidRDefault="00F30728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$ 6</w:t>
            </w:r>
            <w:r w:rsidR="00330D0E">
              <w:rPr>
                <w:rFonts w:ascii="Arial" w:hAnsi="Arial" w:cs="Arial"/>
                <w:iCs/>
              </w:rPr>
              <w:t>0</w:t>
            </w:r>
            <w:r w:rsidR="001B3799">
              <w:rPr>
                <w:rFonts w:ascii="Arial" w:hAnsi="Arial" w:cs="Arial"/>
                <w:iCs/>
              </w:rPr>
              <w:t>,000.00 MXN</w:t>
            </w:r>
          </w:p>
        </w:tc>
        <w:tc>
          <w:tcPr>
            <w:tcW w:w="3348" w:type="dxa"/>
            <w:vAlign w:val="center"/>
          </w:tcPr>
          <w:p w:rsidR="00462708" w:rsidRPr="00462708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Apple </w:t>
            </w:r>
            <w:proofErr w:type="spellStart"/>
            <w:r>
              <w:rPr>
                <w:rFonts w:ascii="Arial" w:hAnsi="Arial" w:cs="Arial"/>
                <w:iCs/>
              </w:rPr>
              <w:t>vacation</w:t>
            </w:r>
            <w:r w:rsidR="008F557B">
              <w:rPr>
                <w:rFonts w:ascii="Arial" w:hAnsi="Arial" w:cs="Arial"/>
                <w:iCs/>
              </w:rPr>
              <w:t>s</w:t>
            </w:r>
            <w:proofErr w:type="spellEnd"/>
          </w:p>
        </w:tc>
      </w:tr>
      <w:tr w:rsidR="001B3799" w:rsidRPr="00462708" w:rsidTr="008E6DCC">
        <w:trPr>
          <w:cantSplit/>
          <w:trHeight w:val="350"/>
        </w:trPr>
        <w:tc>
          <w:tcPr>
            <w:tcW w:w="3780" w:type="dxa"/>
            <w:vAlign w:val="center"/>
          </w:tcPr>
          <w:p w:rsidR="001B3799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A10B3A</w:t>
            </w:r>
          </w:p>
        </w:tc>
        <w:tc>
          <w:tcPr>
            <w:tcW w:w="2340" w:type="dxa"/>
            <w:vAlign w:val="center"/>
          </w:tcPr>
          <w:p w:rsidR="001B3799" w:rsidRDefault="00F30728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$ 8</w:t>
            </w:r>
            <w:r w:rsidR="00330D0E">
              <w:rPr>
                <w:rFonts w:ascii="Arial" w:hAnsi="Arial" w:cs="Arial"/>
                <w:iCs/>
              </w:rPr>
              <w:t xml:space="preserve">,000.00 </w:t>
            </w:r>
            <w:r w:rsidR="001B3799">
              <w:rPr>
                <w:rFonts w:ascii="Arial" w:hAnsi="Arial" w:cs="Arial"/>
                <w:iCs/>
              </w:rPr>
              <w:t>MXN</w:t>
            </w:r>
          </w:p>
        </w:tc>
        <w:tc>
          <w:tcPr>
            <w:tcW w:w="3348" w:type="dxa"/>
            <w:vAlign w:val="center"/>
          </w:tcPr>
          <w:p w:rsidR="001B3799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Apple </w:t>
            </w:r>
            <w:proofErr w:type="spellStart"/>
            <w:r>
              <w:rPr>
                <w:rFonts w:ascii="Arial" w:hAnsi="Arial" w:cs="Arial"/>
                <w:iCs/>
              </w:rPr>
              <w:t>vacation</w:t>
            </w:r>
            <w:r w:rsidR="008F557B">
              <w:rPr>
                <w:rFonts w:ascii="Arial" w:hAnsi="Arial" w:cs="Arial"/>
                <w:iCs/>
              </w:rPr>
              <w:t>s</w:t>
            </w:r>
            <w:proofErr w:type="spellEnd"/>
          </w:p>
        </w:tc>
      </w:tr>
      <w:tr w:rsidR="001B3799" w:rsidRPr="00462708" w:rsidTr="008E6DCC">
        <w:trPr>
          <w:cantSplit/>
          <w:trHeight w:val="350"/>
        </w:trPr>
        <w:tc>
          <w:tcPr>
            <w:tcW w:w="3780" w:type="dxa"/>
            <w:vAlign w:val="center"/>
          </w:tcPr>
          <w:p w:rsidR="001B3799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A10B3MA</w:t>
            </w:r>
          </w:p>
        </w:tc>
        <w:tc>
          <w:tcPr>
            <w:tcW w:w="2340" w:type="dxa"/>
            <w:vAlign w:val="center"/>
          </w:tcPr>
          <w:p w:rsidR="001B3799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$ 5,000.00   MXN</w:t>
            </w:r>
          </w:p>
        </w:tc>
        <w:tc>
          <w:tcPr>
            <w:tcW w:w="3348" w:type="dxa"/>
            <w:vAlign w:val="center"/>
          </w:tcPr>
          <w:p w:rsidR="001B3799" w:rsidRDefault="001B3799" w:rsidP="008E6DCC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Apple </w:t>
            </w:r>
            <w:proofErr w:type="spellStart"/>
            <w:r>
              <w:rPr>
                <w:rFonts w:ascii="Arial" w:hAnsi="Arial" w:cs="Arial"/>
                <w:iCs/>
              </w:rPr>
              <w:t>vacation</w:t>
            </w:r>
            <w:r w:rsidR="008F557B">
              <w:rPr>
                <w:rFonts w:ascii="Arial" w:hAnsi="Arial" w:cs="Arial"/>
                <w:iCs/>
              </w:rPr>
              <w:t>s</w:t>
            </w:r>
            <w:proofErr w:type="spellEnd"/>
          </w:p>
        </w:tc>
      </w:tr>
    </w:tbl>
    <w:p w:rsidR="00462708" w:rsidRDefault="00F602DB" w:rsidP="00760247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  <w:r w:rsidRPr="00F63641">
        <w:rPr>
          <w:rFonts w:ascii="Arial" w:hAnsi="Arial" w:cs="Arial"/>
          <w:b/>
        </w:rPr>
        <w:t>A10B3P</w:t>
      </w:r>
      <w:r>
        <w:rPr>
          <w:rFonts w:ascii="Arial" w:hAnsi="Arial" w:cs="Arial"/>
        </w:rPr>
        <w:t>: Prototipos del sistema.</w:t>
      </w:r>
    </w:p>
    <w:p w:rsidR="00F602DB" w:rsidRDefault="00F602DB" w:rsidP="00760247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  <w:r w:rsidRPr="00F63641">
        <w:rPr>
          <w:rFonts w:ascii="Arial" w:hAnsi="Arial" w:cs="Arial"/>
          <w:b/>
        </w:rPr>
        <w:lastRenderedPageBreak/>
        <w:t>A10B3C</w:t>
      </w:r>
      <w:r>
        <w:rPr>
          <w:rFonts w:ascii="Arial" w:hAnsi="Arial" w:cs="Arial"/>
        </w:rPr>
        <w:t>: Sistema final completo.</w:t>
      </w:r>
    </w:p>
    <w:p w:rsidR="00F602DB" w:rsidRDefault="00F602DB" w:rsidP="00760247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  <w:r w:rsidRPr="00F63641">
        <w:rPr>
          <w:rFonts w:ascii="Arial" w:hAnsi="Arial" w:cs="Arial"/>
          <w:b/>
        </w:rPr>
        <w:t>A10B3A</w:t>
      </w:r>
      <w:r>
        <w:rPr>
          <w:rFonts w:ascii="Arial" w:hAnsi="Arial" w:cs="Arial"/>
        </w:rPr>
        <w:t>: Actualización del sistema. (Si la empresa lo requiere.)</w:t>
      </w:r>
    </w:p>
    <w:p w:rsidR="00967662" w:rsidRDefault="00F602DB" w:rsidP="00760247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  <w:r w:rsidRPr="00F63641">
        <w:rPr>
          <w:rFonts w:ascii="Arial" w:hAnsi="Arial" w:cs="Arial"/>
          <w:b/>
        </w:rPr>
        <w:t>A10B3MA</w:t>
      </w:r>
      <w:proofErr w:type="gramStart"/>
      <w:r>
        <w:rPr>
          <w:rFonts w:ascii="Arial" w:hAnsi="Arial" w:cs="Arial"/>
        </w:rPr>
        <w:t>:Mantenimiento</w:t>
      </w:r>
      <w:proofErr w:type="gramEnd"/>
      <w:r>
        <w:rPr>
          <w:rFonts w:ascii="Arial" w:hAnsi="Arial" w:cs="Arial"/>
        </w:rPr>
        <w:t xml:space="preserve"> Anual. </w:t>
      </w:r>
    </w:p>
    <w:p w:rsidR="00967662" w:rsidRPr="004A1EAE" w:rsidRDefault="00351B88" w:rsidP="00A9071C">
      <w:pPr>
        <w:pStyle w:val="Ttulo1"/>
      </w:pPr>
      <w:bookmarkStart w:id="22" w:name="_Toc197147358"/>
      <w:r w:rsidRPr="004A1EAE">
        <w:t>Gestión de la calidad</w:t>
      </w:r>
      <w:bookmarkEnd w:id="22"/>
    </w:p>
    <w:tbl>
      <w:tblPr>
        <w:tblW w:w="949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43"/>
        <w:gridCol w:w="5755"/>
      </w:tblGrid>
      <w:tr w:rsidR="00351B88" w:rsidRPr="00462708" w:rsidTr="00AC1DCC">
        <w:trPr>
          <w:cantSplit/>
          <w:trHeight w:val="377"/>
        </w:trPr>
        <w:tc>
          <w:tcPr>
            <w:tcW w:w="3743" w:type="dxa"/>
            <w:shd w:val="clear" w:color="auto" w:fill="D9D9D9"/>
            <w:vAlign w:val="center"/>
          </w:tcPr>
          <w:p w:rsidR="00351B88" w:rsidRPr="00462708" w:rsidRDefault="00351B88" w:rsidP="00E91F59">
            <w:pPr>
              <w:pStyle w:val="Encabezado"/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Ítem que aplica</w:t>
            </w:r>
          </w:p>
        </w:tc>
        <w:tc>
          <w:tcPr>
            <w:tcW w:w="5755" w:type="dxa"/>
            <w:shd w:val="clear" w:color="auto" w:fill="D9D9D9"/>
            <w:vAlign w:val="center"/>
          </w:tcPr>
          <w:p w:rsidR="00351B88" w:rsidRPr="00462708" w:rsidRDefault="00351B88" w:rsidP="00351B88">
            <w:pPr>
              <w:pStyle w:val="Encabezado"/>
              <w:jc w:val="center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ascii="Arial" w:hAnsi="Arial" w:cs="Arial"/>
                <w:b/>
                <w:bCs/>
                <w:i/>
              </w:rPr>
              <w:t>Descripción</w:t>
            </w:r>
          </w:p>
        </w:tc>
      </w:tr>
      <w:tr w:rsidR="00351B88" w:rsidRPr="006E2ED0" w:rsidTr="00AC1DCC">
        <w:trPr>
          <w:cantSplit/>
          <w:trHeight w:val="350"/>
        </w:trPr>
        <w:tc>
          <w:tcPr>
            <w:tcW w:w="3743" w:type="dxa"/>
            <w:vAlign w:val="center"/>
          </w:tcPr>
          <w:p w:rsidR="00351B88" w:rsidRPr="00462708" w:rsidRDefault="00351B88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Estándares</w:t>
            </w:r>
          </w:p>
        </w:tc>
        <w:tc>
          <w:tcPr>
            <w:tcW w:w="5755" w:type="dxa"/>
            <w:vAlign w:val="center"/>
          </w:tcPr>
          <w:p w:rsidR="00351B88" w:rsidRPr="00F602DB" w:rsidRDefault="004A1EAE" w:rsidP="004A1EAE">
            <w:pPr>
              <w:pStyle w:val="Encabezado"/>
              <w:rPr>
                <w:rFonts w:ascii="Arial" w:hAnsi="Arial" w:cs="Arial"/>
                <w:iCs/>
                <w:lang w:val="es-MX"/>
              </w:rPr>
            </w:pPr>
            <w:r w:rsidRPr="00F602DB">
              <w:rPr>
                <w:rFonts w:ascii="Arial" w:hAnsi="Arial" w:cs="Arial"/>
                <w:iCs/>
                <w:lang w:val="es-MX"/>
              </w:rPr>
              <w:t>ISO 9001,</w:t>
            </w:r>
            <w:r w:rsidR="008A2755" w:rsidRPr="00F602DB">
              <w:rPr>
                <w:rFonts w:ascii="Arial" w:hAnsi="Arial" w:cs="Arial"/>
                <w:iCs/>
                <w:lang w:val="es-MX"/>
              </w:rPr>
              <w:t xml:space="preserve"> </w:t>
            </w:r>
            <w:r w:rsidRPr="00F602DB">
              <w:rPr>
                <w:rFonts w:ascii="Arial" w:hAnsi="Arial" w:cs="Arial"/>
                <w:iCs/>
                <w:lang w:val="es-MX"/>
              </w:rPr>
              <w:t xml:space="preserve">ISO 9126, </w:t>
            </w:r>
            <w:r>
              <w:rPr>
                <w:rFonts w:ascii="Verdana" w:hAnsi="Verdana"/>
                <w:sz w:val="22"/>
                <w:szCs w:val="22"/>
              </w:rPr>
              <w:t>ISO/IEC 14598</w:t>
            </w:r>
          </w:p>
        </w:tc>
      </w:tr>
      <w:tr w:rsidR="00351B88" w:rsidRPr="00462708" w:rsidTr="00AC1DCC">
        <w:trPr>
          <w:cantSplit/>
          <w:trHeight w:val="350"/>
        </w:trPr>
        <w:tc>
          <w:tcPr>
            <w:tcW w:w="3743" w:type="dxa"/>
            <w:vAlign w:val="center"/>
          </w:tcPr>
          <w:p w:rsidR="00351B88" w:rsidRPr="00462708" w:rsidRDefault="00351B88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Políticas</w:t>
            </w:r>
          </w:p>
        </w:tc>
        <w:tc>
          <w:tcPr>
            <w:tcW w:w="5755" w:type="dxa"/>
            <w:vAlign w:val="center"/>
          </w:tcPr>
          <w:p w:rsidR="00351B88" w:rsidRPr="00462708" w:rsidRDefault="00AC1DCC" w:rsidP="004A1EAE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Políticas de Seguridad </w:t>
            </w:r>
            <w:r w:rsidR="004A1EAE">
              <w:rPr>
                <w:rFonts w:ascii="Arial" w:hAnsi="Arial" w:cs="Arial"/>
                <w:iCs/>
              </w:rPr>
              <w:t>ISO 17799</w:t>
            </w:r>
          </w:p>
        </w:tc>
      </w:tr>
      <w:tr w:rsidR="00351B88" w:rsidRPr="00462708" w:rsidTr="00AC1DCC">
        <w:trPr>
          <w:cantSplit/>
          <w:trHeight w:val="350"/>
        </w:trPr>
        <w:tc>
          <w:tcPr>
            <w:tcW w:w="3743" w:type="dxa"/>
            <w:vAlign w:val="center"/>
          </w:tcPr>
          <w:p w:rsidR="00351B88" w:rsidRPr="00462708" w:rsidRDefault="00351B88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Procesos y procedimientos</w:t>
            </w:r>
          </w:p>
        </w:tc>
        <w:tc>
          <w:tcPr>
            <w:tcW w:w="5755" w:type="dxa"/>
            <w:vAlign w:val="center"/>
          </w:tcPr>
          <w:p w:rsidR="00351B88" w:rsidRPr="00462708" w:rsidRDefault="00351B88" w:rsidP="00E91F59">
            <w:pPr>
              <w:pStyle w:val="Encabezado"/>
              <w:rPr>
                <w:rFonts w:ascii="Arial" w:hAnsi="Arial" w:cs="Arial"/>
                <w:iCs/>
              </w:rPr>
            </w:pPr>
          </w:p>
        </w:tc>
      </w:tr>
      <w:tr w:rsidR="00351B88" w:rsidRPr="00462708" w:rsidTr="00AC1DCC">
        <w:trPr>
          <w:cantSplit/>
          <w:trHeight w:val="350"/>
        </w:trPr>
        <w:tc>
          <w:tcPr>
            <w:tcW w:w="3743" w:type="dxa"/>
            <w:vAlign w:val="center"/>
          </w:tcPr>
          <w:p w:rsidR="00351B88" w:rsidRPr="00462708" w:rsidRDefault="00351B88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Plantillas</w:t>
            </w:r>
          </w:p>
        </w:tc>
        <w:tc>
          <w:tcPr>
            <w:tcW w:w="5755" w:type="dxa"/>
            <w:vAlign w:val="center"/>
          </w:tcPr>
          <w:p w:rsidR="00351B88" w:rsidRPr="00462708" w:rsidRDefault="008A2755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Excel</w:t>
            </w:r>
          </w:p>
        </w:tc>
      </w:tr>
      <w:tr w:rsidR="00351B88" w:rsidRPr="00462708" w:rsidTr="00AC1DCC">
        <w:trPr>
          <w:cantSplit/>
          <w:trHeight w:val="350"/>
        </w:trPr>
        <w:tc>
          <w:tcPr>
            <w:tcW w:w="3743" w:type="dxa"/>
            <w:vAlign w:val="center"/>
          </w:tcPr>
          <w:p w:rsidR="00351B88" w:rsidRPr="00462708" w:rsidRDefault="00351B88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Herramientas</w:t>
            </w:r>
          </w:p>
        </w:tc>
        <w:tc>
          <w:tcPr>
            <w:tcW w:w="5755" w:type="dxa"/>
            <w:vAlign w:val="center"/>
          </w:tcPr>
          <w:p w:rsidR="00351B88" w:rsidRPr="00462708" w:rsidRDefault="00AC1DCC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Equipo computacional y Programas</w:t>
            </w:r>
          </w:p>
        </w:tc>
      </w:tr>
      <w:tr w:rsidR="00351B88" w:rsidRPr="00462708" w:rsidTr="00AC1DCC">
        <w:trPr>
          <w:cantSplit/>
          <w:trHeight w:val="350"/>
        </w:trPr>
        <w:tc>
          <w:tcPr>
            <w:tcW w:w="3743" w:type="dxa"/>
            <w:vAlign w:val="center"/>
          </w:tcPr>
          <w:p w:rsidR="00351B88" w:rsidRPr="00462708" w:rsidRDefault="00351B88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Otros</w:t>
            </w:r>
          </w:p>
        </w:tc>
        <w:tc>
          <w:tcPr>
            <w:tcW w:w="5755" w:type="dxa"/>
            <w:vAlign w:val="center"/>
          </w:tcPr>
          <w:p w:rsidR="00351B88" w:rsidRPr="00462708" w:rsidRDefault="00AC1DCC" w:rsidP="00E91F59">
            <w:pPr>
              <w:pStyle w:val="Encabezad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Equipo, políticas seguridad &amp; privacidad</w:t>
            </w:r>
          </w:p>
        </w:tc>
      </w:tr>
    </w:tbl>
    <w:p w:rsidR="004A1EAE" w:rsidRPr="008871AD" w:rsidRDefault="00D325F4" w:rsidP="004A1EAE">
      <w:pPr>
        <w:pStyle w:val="Estilo1"/>
        <w:spacing w:before="100" w:beforeAutospacing="1" w:after="100" w:afterAutospacing="1"/>
        <w:ind w:left="0"/>
        <w:rPr>
          <w:rFonts w:ascii="Arial" w:hAnsi="Arial" w:cs="Arial"/>
          <w:color w:val="000000" w:themeColor="text1"/>
        </w:rPr>
      </w:pPr>
      <w:r w:rsidRPr="008871AD">
        <w:rPr>
          <w:rStyle w:val="nfasis"/>
          <w:rFonts w:ascii="Arial" w:hAnsi="Arial" w:cs="Arial"/>
          <w:i w:val="0"/>
          <w:color w:val="000000" w:themeColor="text1"/>
        </w:rPr>
        <w:t>ISO 9001:</w:t>
      </w:r>
      <w:r w:rsidRPr="008871AD">
        <w:rPr>
          <w:rStyle w:val="nfasis"/>
          <w:rFonts w:ascii="Arial" w:hAnsi="Arial" w:cs="Arial"/>
          <w:color w:val="000000" w:themeColor="text1"/>
        </w:rPr>
        <w:t xml:space="preserve"> </w:t>
      </w:r>
      <w:r w:rsidRPr="008871AD">
        <w:rPr>
          <w:rFonts w:ascii="Arial" w:hAnsi="Arial" w:cs="Arial"/>
          <w:color w:val="000000" w:themeColor="text1"/>
        </w:rPr>
        <w:t xml:space="preserve">este es un estándar que describe el sistema de </w:t>
      </w:r>
      <w:r w:rsidRPr="008871AD">
        <w:rPr>
          <w:rStyle w:val="u4rf00tssr8m"/>
          <w:rFonts w:ascii="Arial" w:hAnsi="Arial" w:cs="Arial"/>
          <w:color w:val="000000" w:themeColor="text1"/>
        </w:rPr>
        <w:t>calidad</w:t>
      </w:r>
      <w:r w:rsidRPr="008871AD">
        <w:rPr>
          <w:rFonts w:ascii="Arial" w:hAnsi="Arial" w:cs="Arial"/>
          <w:color w:val="000000" w:themeColor="text1"/>
        </w:rPr>
        <w:t xml:space="preserve"> utilizado para mantener el </w:t>
      </w:r>
      <w:r w:rsidRPr="008871AD">
        <w:rPr>
          <w:rStyle w:val="u4rf00tssr8m"/>
          <w:rFonts w:ascii="Arial" w:hAnsi="Arial" w:cs="Arial"/>
          <w:color w:val="000000" w:themeColor="text1"/>
        </w:rPr>
        <w:t>desarrollo</w:t>
      </w:r>
      <w:r w:rsidRPr="008871AD">
        <w:rPr>
          <w:rFonts w:ascii="Arial" w:hAnsi="Arial" w:cs="Arial"/>
          <w:color w:val="000000" w:themeColor="text1"/>
        </w:rPr>
        <w:t xml:space="preserve"> de un producto que implique diseño.</w:t>
      </w:r>
      <w:r w:rsidR="004A1EAE" w:rsidRPr="008871AD">
        <w:rPr>
          <w:rFonts w:ascii="Arial" w:hAnsi="Arial" w:cs="Arial"/>
          <w:color w:val="000000" w:themeColor="text1"/>
        </w:rPr>
        <w:t xml:space="preserve">                                                 </w:t>
      </w:r>
    </w:p>
    <w:p w:rsidR="004A1EAE" w:rsidRPr="004A1EAE" w:rsidRDefault="004A1EAE" w:rsidP="004A1EAE">
      <w:pPr>
        <w:pStyle w:val="Estilo1"/>
        <w:spacing w:before="100" w:beforeAutospacing="1" w:after="100" w:afterAutospacing="1"/>
        <w:ind w:left="0"/>
        <w:rPr>
          <w:rFonts w:ascii="Arial" w:hAnsi="Arial" w:cs="Arial"/>
          <w:color w:val="000000" w:themeColor="text1"/>
        </w:rPr>
      </w:pPr>
      <w:r w:rsidRPr="004A1EAE">
        <w:rPr>
          <w:rFonts w:ascii="Arial" w:hAnsi="Arial" w:cs="Arial"/>
        </w:rPr>
        <w:t>ISO 9126: ha sido desarrollado en un intento de identificar los atributos clave de calidad para el software.</w:t>
      </w:r>
    </w:p>
    <w:p w:rsidR="004A1EAE" w:rsidRPr="004A1EAE" w:rsidRDefault="004A1EAE" w:rsidP="004A1EAE">
      <w:pPr>
        <w:jc w:val="both"/>
        <w:rPr>
          <w:rFonts w:ascii="Arial" w:hAnsi="Arial" w:cs="Arial"/>
        </w:rPr>
      </w:pPr>
      <w:r w:rsidRPr="004A1EAE">
        <w:rPr>
          <w:rFonts w:ascii="Arial" w:hAnsi="Arial" w:cs="Arial"/>
        </w:rPr>
        <w:t xml:space="preserve">ISO/IEC 14598: es usado para la evaluación del producto software. En sus diferentes etapas, establece un marco de trabajo para evaluar la calidad de los productos de software proporcionando, además, métricas y requisitos para los procesos de evaluación de los mismos. </w:t>
      </w:r>
    </w:p>
    <w:p w:rsidR="004A1EAE" w:rsidRPr="004A1EAE" w:rsidRDefault="004A1EAE" w:rsidP="004A1EAE">
      <w:pPr>
        <w:jc w:val="both"/>
        <w:rPr>
          <w:rFonts w:ascii="Arial" w:hAnsi="Arial" w:cs="Arial"/>
        </w:rPr>
      </w:pPr>
    </w:p>
    <w:p w:rsidR="004A1EAE" w:rsidRPr="004A1EAE" w:rsidRDefault="004A1EAE" w:rsidP="004A1EAE">
      <w:pPr>
        <w:jc w:val="both"/>
        <w:rPr>
          <w:rFonts w:ascii="Arial" w:hAnsi="Arial" w:cs="Arial"/>
        </w:rPr>
      </w:pPr>
      <w:r w:rsidRPr="004A1EAE">
        <w:rPr>
          <w:rFonts w:ascii="Arial" w:hAnsi="Arial" w:cs="Arial"/>
        </w:rPr>
        <w:t xml:space="preserve">La norma define las principales características del proceso de evaluación </w:t>
      </w:r>
    </w:p>
    <w:p w:rsidR="004A1EAE" w:rsidRPr="004A1EAE" w:rsidRDefault="004A1EAE" w:rsidP="004A1EAE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="Arial" w:hAnsi="Arial" w:cs="Arial"/>
        </w:rPr>
      </w:pPr>
      <w:r w:rsidRPr="004A1EAE">
        <w:rPr>
          <w:rFonts w:ascii="Arial" w:hAnsi="Arial" w:cs="Arial"/>
        </w:rPr>
        <w:t xml:space="preserve">Repetitividad. </w:t>
      </w:r>
    </w:p>
    <w:p w:rsidR="004A1EAE" w:rsidRPr="004A1EAE" w:rsidRDefault="004A1EAE" w:rsidP="004A1EAE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="Arial" w:hAnsi="Arial" w:cs="Arial"/>
        </w:rPr>
      </w:pPr>
      <w:r w:rsidRPr="004A1EAE">
        <w:rPr>
          <w:rFonts w:ascii="Arial" w:hAnsi="Arial" w:cs="Arial"/>
        </w:rPr>
        <w:t xml:space="preserve">Reproducibilidad. </w:t>
      </w:r>
    </w:p>
    <w:p w:rsidR="004A1EAE" w:rsidRPr="004A1EAE" w:rsidRDefault="004A1EAE" w:rsidP="004A1EAE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="Arial" w:hAnsi="Arial" w:cs="Arial"/>
        </w:rPr>
      </w:pPr>
      <w:r w:rsidRPr="004A1EAE">
        <w:rPr>
          <w:rFonts w:ascii="Arial" w:hAnsi="Arial" w:cs="Arial"/>
        </w:rPr>
        <w:t xml:space="preserve">Imparcialidad. </w:t>
      </w:r>
    </w:p>
    <w:p w:rsidR="004A1EAE" w:rsidRDefault="004A1EAE" w:rsidP="004A1EAE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="Arial" w:hAnsi="Arial" w:cs="Arial"/>
        </w:rPr>
      </w:pPr>
      <w:r w:rsidRPr="004A1EAE">
        <w:rPr>
          <w:rFonts w:ascii="Arial" w:hAnsi="Arial" w:cs="Arial"/>
        </w:rPr>
        <w:t xml:space="preserve">Objetividad. </w:t>
      </w:r>
    </w:p>
    <w:p w:rsidR="004A1EAE" w:rsidRPr="00574F76" w:rsidRDefault="004A1EAE" w:rsidP="00574F76">
      <w:pPr>
        <w:spacing w:before="100" w:beforeAutospacing="1" w:after="100" w:afterAutospacing="1"/>
        <w:jc w:val="both"/>
        <w:rPr>
          <w:rFonts w:ascii="Arial" w:hAnsi="Arial" w:cs="Arial"/>
        </w:rPr>
      </w:pPr>
      <w:r w:rsidRPr="004A1EAE">
        <w:rPr>
          <w:rFonts w:ascii="Arial" w:hAnsi="Arial" w:cs="Arial"/>
        </w:rPr>
        <w:t>ISO 17799 define una política de seguridad como un documento que ofrece instrucciones de administración y soporte para la seguridad de la información de acuerdo con los requisitos empresariales y las leyes y reglamentaciones relevantes.</w:t>
      </w:r>
      <w:bookmarkStart w:id="23" w:name="_Toc197147359"/>
    </w:p>
    <w:p w:rsidR="00760247" w:rsidRPr="004A1EAE" w:rsidRDefault="00760247" w:rsidP="00A9071C">
      <w:pPr>
        <w:pStyle w:val="Ttulo1"/>
      </w:pPr>
      <w:r w:rsidRPr="004A1EAE">
        <w:t>Recursos</w:t>
      </w:r>
      <w:bookmarkEnd w:id="2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4"/>
        <w:gridCol w:w="7141"/>
      </w:tblGrid>
      <w:tr w:rsidR="00462708" w:rsidRPr="00462708" w:rsidTr="00357147">
        <w:trPr>
          <w:trHeight w:val="347"/>
        </w:trPr>
        <w:tc>
          <w:tcPr>
            <w:tcW w:w="1924" w:type="dxa"/>
            <w:shd w:val="clear" w:color="auto" w:fill="D9D9D9"/>
            <w:vAlign w:val="center"/>
          </w:tcPr>
          <w:p w:rsidR="00462708" w:rsidRPr="00462708" w:rsidRDefault="00462708" w:rsidP="008E6DCC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bookmarkStart w:id="24" w:name="OLE_LINK1"/>
            <w:bookmarkStart w:id="25" w:name="OLE_LINK2"/>
            <w:r w:rsidRPr="00462708">
              <w:rPr>
                <w:rFonts w:ascii="Arial" w:hAnsi="Arial" w:cs="Arial"/>
                <w:b/>
                <w:bCs/>
                <w:i/>
              </w:rPr>
              <w:t>Recursos</w:t>
            </w:r>
          </w:p>
        </w:tc>
        <w:tc>
          <w:tcPr>
            <w:tcW w:w="7141" w:type="dxa"/>
            <w:shd w:val="clear" w:color="auto" w:fill="D9D9D9"/>
            <w:vAlign w:val="center"/>
          </w:tcPr>
          <w:p w:rsidR="00462708" w:rsidRPr="00462708" w:rsidRDefault="00462708" w:rsidP="00462708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 w:rsidRPr="00462708">
              <w:rPr>
                <w:rFonts w:ascii="Arial" w:hAnsi="Arial" w:cs="Arial"/>
                <w:b/>
                <w:bCs/>
                <w:i/>
              </w:rPr>
              <w:t>Descrip</w:t>
            </w:r>
            <w:r>
              <w:rPr>
                <w:rFonts w:ascii="Arial" w:hAnsi="Arial" w:cs="Arial"/>
                <w:b/>
                <w:bCs/>
                <w:i/>
              </w:rPr>
              <w:t>c</w:t>
            </w:r>
            <w:r w:rsidRPr="00462708">
              <w:rPr>
                <w:rFonts w:ascii="Arial" w:hAnsi="Arial" w:cs="Arial"/>
                <w:b/>
                <w:bCs/>
                <w:i/>
              </w:rPr>
              <w:t>i</w:t>
            </w:r>
            <w:r>
              <w:rPr>
                <w:rFonts w:ascii="Arial" w:hAnsi="Arial" w:cs="Arial"/>
                <w:b/>
                <w:bCs/>
                <w:i/>
              </w:rPr>
              <w:t>ó</w:t>
            </w:r>
            <w:r w:rsidRPr="00462708">
              <w:rPr>
                <w:rFonts w:ascii="Arial" w:hAnsi="Arial" w:cs="Arial"/>
                <w:b/>
                <w:bCs/>
                <w:i/>
              </w:rPr>
              <w:t>n</w:t>
            </w:r>
          </w:p>
        </w:tc>
      </w:tr>
      <w:tr w:rsidR="00462708" w:rsidRPr="00462708" w:rsidTr="00462708">
        <w:trPr>
          <w:trHeight w:val="360"/>
        </w:trPr>
        <w:tc>
          <w:tcPr>
            <w:tcW w:w="1924" w:type="dxa"/>
            <w:vAlign w:val="center"/>
          </w:tcPr>
          <w:p w:rsidR="00462708" w:rsidRPr="00462708" w:rsidRDefault="00462708" w:rsidP="008E6DCC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Equipo del proyecto</w:t>
            </w:r>
          </w:p>
        </w:tc>
        <w:tc>
          <w:tcPr>
            <w:tcW w:w="7141" w:type="dxa"/>
            <w:vAlign w:val="center"/>
          </w:tcPr>
          <w:p w:rsidR="00462708" w:rsidRPr="00462708" w:rsidRDefault="002C5FF3" w:rsidP="008E6DCC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Computadoras,</w:t>
            </w:r>
          </w:p>
        </w:tc>
      </w:tr>
      <w:tr w:rsidR="00462708" w:rsidRPr="00462708" w:rsidTr="00462708">
        <w:trPr>
          <w:trHeight w:val="360"/>
        </w:trPr>
        <w:tc>
          <w:tcPr>
            <w:tcW w:w="1924" w:type="dxa"/>
            <w:vAlign w:val="center"/>
          </w:tcPr>
          <w:p w:rsidR="00462708" w:rsidRPr="00462708" w:rsidRDefault="00462708" w:rsidP="008E6DCC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Equipamiento</w:t>
            </w:r>
          </w:p>
        </w:tc>
        <w:tc>
          <w:tcPr>
            <w:tcW w:w="7141" w:type="dxa"/>
            <w:vAlign w:val="center"/>
          </w:tcPr>
          <w:p w:rsidR="00462708" w:rsidRPr="00462708" w:rsidRDefault="002C5FF3" w:rsidP="008E6DCC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…</w:t>
            </w:r>
          </w:p>
        </w:tc>
      </w:tr>
      <w:tr w:rsidR="00462708" w:rsidRPr="00462708" w:rsidTr="00462708">
        <w:trPr>
          <w:trHeight w:val="360"/>
        </w:trPr>
        <w:tc>
          <w:tcPr>
            <w:tcW w:w="1924" w:type="dxa"/>
            <w:vAlign w:val="center"/>
          </w:tcPr>
          <w:p w:rsidR="00462708" w:rsidRPr="00462708" w:rsidRDefault="00462708" w:rsidP="008E6DCC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Software</w:t>
            </w:r>
          </w:p>
        </w:tc>
        <w:tc>
          <w:tcPr>
            <w:tcW w:w="7141" w:type="dxa"/>
            <w:vAlign w:val="center"/>
          </w:tcPr>
          <w:p w:rsidR="00AC1DCC" w:rsidRPr="00147DE7" w:rsidRDefault="00AC1DCC" w:rsidP="00AC1DCC">
            <w:pPr>
              <w:rPr>
                <w:rFonts w:ascii="Arial" w:hAnsi="Arial" w:cs="Arial"/>
                <w:iCs/>
                <w:lang w:val="en-US"/>
              </w:rPr>
            </w:pPr>
            <w:r w:rsidRPr="00147DE7">
              <w:rPr>
                <w:rFonts w:ascii="Arial" w:hAnsi="Arial" w:cs="Arial"/>
                <w:iCs/>
                <w:lang w:val="en-US"/>
              </w:rPr>
              <w:t>Word, Ex</w:t>
            </w:r>
            <w:r w:rsidR="00147DE7" w:rsidRPr="00147DE7">
              <w:rPr>
                <w:rFonts w:ascii="Arial" w:hAnsi="Arial" w:cs="Arial"/>
                <w:iCs/>
                <w:lang w:val="en-US"/>
              </w:rPr>
              <w:t xml:space="preserve">cel, UML, Visual studio, </w:t>
            </w:r>
            <w:proofErr w:type="spellStart"/>
            <w:r w:rsidR="00147DE7" w:rsidRPr="00147DE7">
              <w:rPr>
                <w:rFonts w:ascii="Arial" w:hAnsi="Arial" w:cs="Arial"/>
                <w:iCs/>
                <w:lang w:val="en-US"/>
              </w:rPr>
              <w:t>Winr</w:t>
            </w:r>
            <w:r w:rsidRPr="00147DE7">
              <w:rPr>
                <w:rFonts w:ascii="Arial" w:hAnsi="Arial" w:cs="Arial"/>
                <w:iCs/>
                <w:lang w:val="en-US"/>
              </w:rPr>
              <w:t>ar</w:t>
            </w:r>
            <w:proofErr w:type="spellEnd"/>
            <w:r w:rsidRPr="00147DE7">
              <w:rPr>
                <w:rFonts w:ascii="Arial" w:hAnsi="Arial" w:cs="Arial"/>
                <w:iCs/>
                <w:lang w:val="en-US"/>
              </w:rPr>
              <w:t xml:space="preserve">, Sistema </w:t>
            </w:r>
            <w:proofErr w:type="spellStart"/>
            <w:r w:rsidRPr="00147DE7">
              <w:rPr>
                <w:rFonts w:ascii="Arial" w:hAnsi="Arial" w:cs="Arial"/>
                <w:iCs/>
                <w:lang w:val="en-US"/>
              </w:rPr>
              <w:t>operativo</w:t>
            </w:r>
            <w:proofErr w:type="spellEnd"/>
            <w:r w:rsidR="00147DE7" w:rsidRPr="00147DE7">
              <w:rPr>
                <w:rFonts w:ascii="Arial" w:hAnsi="Arial" w:cs="Arial"/>
                <w:iCs/>
                <w:lang w:val="en-US"/>
              </w:rPr>
              <w:t xml:space="preserve"> Windows</w:t>
            </w:r>
            <w:r w:rsidRPr="00147DE7">
              <w:rPr>
                <w:rFonts w:ascii="Arial" w:hAnsi="Arial" w:cs="Arial"/>
                <w:iCs/>
                <w:lang w:val="en-US"/>
              </w:rPr>
              <w:t xml:space="preserve">, </w:t>
            </w:r>
            <w:proofErr w:type="spellStart"/>
            <w:r w:rsidRPr="00147DE7">
              <w:rPr>
                <w:rFonts w:ascii="Arial" w:hAnsi="Arial" w:cs="Arial"/>
                <w:iCs/>
                <w:lang w:val="en-US"/>
              </w:rPr>
              <w:t>Mysql</w:t>
            </w:r>
            <w:proofErr w:type="spellEnd"/>
            <w:r w:rsidRPr="00147DE7">
              <w:rPr>
                <w:rFonts w:ascii="Arial" w:hAnsi="Arial" w:cs="Arial"/>
                <w:iCs/>
                <w:lang w:val="en-US"/>
              </w:rPr>
              <w:t xml:space="preserve"> workbench. </w:t>
            </w:r>
          </w:p>
          <w:p w:rsidR="00AC1DCC" w:rsidRPr="00462708" w:rsidRDefault="00147DE7" w:rsidP="00AC1DCC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lastRenderedPageBreak/>
              <w:t>Fueron las aplicaciones</w:t>
            </w:r>
            <w:r w:rsidR="00AC1DCC">
              <w:rPr>
                <w:rFonts w:ascii="Arial" w:hAnsi="Arial" w:cs="Arial"/>
                <w:iCs/>
              </w:rPr>
              <w:t xml:space="preserve"> que se usaron para crear, </w:t>
            </w:r>
            <w:r>
              <w:rPr>
                <w:rFonts w:ascii="Arial" w:hAnsi="Arial" w:cs="Arial"/>
                <w:iCs/>
              </w:rPr>
              <w:t>guardar y modificar el  Software.</w:t>
            </w:r>
          </w:p>
        </w:tc>
      </w:tr>
      <w:tr w:rsidR="00462708" w:rsidRPr="00462708" w:rsidTr="00462708">
        <w:trPr>
          <w:trHeight w:val="360"/>
        </w:trPr>
        <w:tc>
          <w:tcPr>
            <w:tcW w:w="1924" w:type="dxa"/>
            <w:vAlign w:val="center"/>
          </w:tcPr>
          <w:p w:rsidR="00462708" w:rsidRPr="00462708" w:rsidRDefault="00462708" w:rsidP="00462708">
            <w:pPr>
              <w:rPr>
                <w:rFonts w:ascii="Arial" w:hAnsi="Arial" w:cs="Arial"/>
                <w:i/>
              </w:rPr>
            </w:pPr>
            <w:r w:rsidRPr="00462708">
              <w:rPr>
                <w:rFonts w:ascii="Arial" w:hAnsi="Arial" w:cs="Arial"/>
                <w:i/>
              </w:rPr>
              <w:lastRenderedPageBreak/>
              <w:t>Ot</w:t>
            </w:r>
            <w:r>
              <w:rPr>
                <w:rFonts w:ascii="Arial" w:hAnsi="Arial" w:cs="Arial"/>
                <w:i/>
              </w:rPr>
              <w:t>ros</w:t>
            </w:r>
          </w:p>
        </w:tc>
        <w:tc>
          <w:tcPr>
            <w:tcW w:w="7141" w:type="dxa"/>
            <w:vAlign w:val="center"/>
          </w:tcPr>
          <w:p w:rsidR="00462708" w:rsidRPr="00462708" w:rsidRDefault="00AC1DCC" w:rsidP="008E6DCC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Libros de Programación </w:t>
            </w:r>
          </w:p>
        </w:tc>
      </w:tr>
    </w:tbl>
    <w:p w:rsidR="00E811B0" w:rsidRPr="00147DE7" w:rsidRDefault="00E811B0" w:rsidP="00A9071C">
      <w:pPr>
        <w:pStyle w:val="Ttulo1"/>
      </w:pPr>
      <w:bookmarkStart w:id="26" w:name="_Toc197147360"/>
      <w:bookmarkEnd w:id="24"/>
      <w:bookmarkEnd w:id="25"/>
      <w:r>
        <w:t>Plan de comunicación</w:t>
      </w:r>
      <w:bookmarkEnd w:id="2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9"/>
        <w:gridCol w:w="2646"/>
        <w:gridCol w:w="2563"/>
        <w:gridCol w:w="2107"/>
      </w:tblGrid>
      <w:tr w:rsidR="008743D2" w:rsidRPr="00462708" w:rsidTr="008743D2">
        <w:trPr>
          <w:trHeight w:val="347"/>
        </w:trPr>
        <w:tc>
          <w:tcPr>
            <w:tcW w:w="1749" w:type="dxa"/>
            <w:shd w:val="clear" w:color="auto" w:fill="D9D9D9"/>
            <w:vAlign w:val="center"/>
          </w:tcPr>
          <w:p w:rsidR="008743D2" w:rsidRPr="00462708" w:rsidRDefault="008743D2" w:rsidP="00147DE7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Interesado</w:t>
            </w:r>
          </w:p>
        </w:tc>
        <w:tc>
          <w:tcPr>
            <w:tcW w:w="2646" w:type="dxa"/>
            <w:shd w:val="clear" w:color="auto" w:fill="D9D9D9"/>
            <w:vAlign w:val="center"/>
          </w:tcPr>
          <w:p w:rsidR="008743D2" w:rsidRPr="00462708" w:rsidRDefault="008743D2" w:rsidP="00147DE7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Información que necesita</w:t>
            </w:r>
          </w:p>
        </w:tc>
        <w:tc>
          <w:tcPr>
            <w:tcW w:w="2563" w:type="dxa"/>
            <w:shd w:val="clear" w:color="auto" w:fill="D9D9D9"/>
            <w:vAlign w:val="center"/>
          </w:tcPr>
          <w:p w:rsidR="008743D2" w:rsidRPr="00462708" w:rsidRDefault="008743D2" w:rsidP="00147DE7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Quien proporciona la información</w:t>
            </w:r>
          </w:p>
        </w:tc>
        <w:tc>
          <w:tcPr>
            <w:tcW w:w="2107" w:type="dxa"/>
            <w:shd w:val="clear" w:color="auto" w:fill="D9D9D9"/>
            <w:vAlign w:val="center"/>
          </w:tcPr>
          <w:p w:rsidR="008743D2" w:rsidRPr="00462708" w:rsidRDefault="008743D2" w:rsidP="00147DE7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Periodicidad</w:t>
            </w:r>
          </w:p>
        </w:tc>
      </w:tr>
      <w:tr w:rsidR="00147DE7" w:rsidRPr="00462708" w:rsidTr="00147DE7">
        <w:trPr>
          <w:trHeight w:val="347"/>
        </w:trPr>
        <w:tc>
          <w:tcPr>
            <w:tcW w:w="1749" w:type="dxa"/>
            <w:shd w:val="clear" w:color="auto" w:fill="auto"/>
            <w:vAlign w:val="center"/>
          </w:tcPr>
          <w:p w:rsidR="00147DE7" w:rsidRDefault="00147DE7" w:rsidP="00147DE7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646" w:type="dxa"/>
            <w:shd w:val="clear" w:color="auto" w:fill="auto"/>
            <w:vAlign w:val="center"/>
          </w:tcPr>
          <w:p w:rsidR="00147DE7" w:rsidRPr="00147DE7" w:rsidRDefault="00147DE7" w:rsidP="00147DE7">
            <w:pPr>
              <w:jc w:val="center"/>
              <w:rPr>
                <w:rFonts w:ascii="Arial" w:hAnsi="Arial" w:cs="Arial"/>
                <w:bCs/>
              </w:rPr>
            </w:pPr>
            <w:r w:rsidRPr="00147DE7">
              <w:rPr>
                <w:rFonts w:ascii="Arial" w:hAnsi="Arial" w:cs="Arial"/>
                <w:bCs/>
              </w:rPr>
              <w:t>Tiempo otorgado</w:t>
            </w:r>
          </w:p>
        </w:tc>
        <w:tc>
          <w:tcPr>
            <w:tcW w:w="2563" w:type="dxa"/>
            <w:shd w:val="clear" w:color="auto" w:fill="auto"/>
            <w:vAlign w:val="center"/>
          </w:tcPr>
          <w:p w:rsidR="00147DE7" w:rsidRPr="00147DE7" w:rsidRDefault="00147DE7" w:rsidP="00147DE7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Apple </w:t>
            </w:r>
            <w:proofErr w:type="spellStart"/>
            <w:r>
              <w:rPr>
                <w:rFonts w:ascii="Arial" w:hAnsi="Arial" w:cs="Arial"/>
                <w:bCs/>
              </w:rPr>
              <w:t>Vacations</w:t>
            </w:r>
            <w:proofErr w:type="spellEnd"/>
          </w:p>
        </w:tc>
        <w:tc>
          <w:tcPr>
            <w:tcW w:w="2107" w:type="dxa"/>
            <w:shd w:val="clear" w:color="auto" w:fill="auto"/>
            <w:vAlign w:val="center"/>
          </w:tcPr>
          <w:p w:rsidR="00147DE7" w:rsidRPr="00147DE7" w:rsidRDefault="00147DE7" w:rsidP="00147DE7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 vez</w:t>
            </w:r>
          </w:p>
        </w:tc>
      </w:tr>
      <w:tr w:rsidR="00574F76" w:rsidRPr="00462708" w:rsidTr="00147DE7">
        <w:trPr>
          <w:trHeight w:val="347"/>
        </w:trPr>
        <w:tc>
          <w:tcPr>
            <w:tcW w:w="1749" w:type="dxa"/>
            <w:shd w:val="clear" w:color="auto" w:fill="auto"/>
            <w:vAlign w:val="center"/>
          </w:tcPr>
          <w:p w:rsidR="00574F76" w:rsidRPr="005A08A3" w:rsidRDefault="00574F76" w:rsidP="00147DE7">
            <w:pPr>
              <w:jc w:val="center"/>
              <w:rPr>
                <w:rFonts w:ascii="Brush Script MT" w:hAnsi="Brush Script MT" w:cs="Arial"/>
                <w:sz w:val="28"/>
                <w:szCs w:val="28"/>
                <w:lang w:val="es-ES_tradnl"/>
              </w:rPr>
            </w:pPr>
            <w:proofErr w:type="spellStart"/>
            <w:r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646" w:type="dxa"/>
            <w:shd w:val="clear" w:color="auto" w:fill="auto"/>
            <w:vAlign w:val="center"/>
          </w:tcPr>
          <w:p w:rsidR="00574F76" w:rsidRPr="00147DE7" w:rsidRDefault="00574F76" w:rsidP="00574F7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 Autorización del proyecto.</w:t>
            </w:r>
          </w:p>
        </w:tc>
        <w:tc>
          <w:tcPr>
            <w:tcW w:w="2563" w:type="dxa"/>
            <w:shd w:val="clear" w:color="auto" w:fill="auto"/>
            <w:vAlign w:val="center"/>
          </w:tcPr>
          <w:p w:rsidR="00574F76" w:rsidRDefault="00574F76" w:rsidP="00147DE7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José Antonio León Borges </w:t>
            </w:r>
          </w:p>
        </w:tc>
        <w:tc>
          <w:tcPr>
            <w:tcW w:w="2107" w:type="dxa"/>
            <w:shd w:val="clear" w:color="auto" w:fill="auto"/>
            <w:vAlign w:val="center"/>
          </w:tcPr>
          <w:p w:rsidR="00574F76" w:rsidRDefault="00574F76" w:rsidP="00147DE7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 vez</w:t>
            </w:r>
          </w:p>
        </w:tc>
      </w:tr>
      <w:tr w:rsidR="008743D2" w:rsidRPr="00462708" w:rsidTr="008743D2">
        <w:trPr>
          <w:trHeight w:val="360"/>
        </w:trPr>
        <w:tc>
          <w:tcPr>
            <w:tcW w:w="1749" w:type="dxa"/>
            <w:vAlign w:val="center"/>
          </w:tcPr>
          <w:p w:rsidR="008743D2" w:rsidRPr="005A08A3" w:rsidRDefault="005A08A3" w:rsidP="00147DE7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646" w:type="dxa"/>
            <w:vAlign w:val="center"/>
          </w:tcPr>
          <w:p w:rsidR="008743D2" w:rsidRPr="00462708" w:rsidRDefault="005A08A3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Tipo de base de datos</w:t>
            </w:r>
            <w:r w:rsidR="00147DE7">
              <w:rPr>
                <w:rFonts w:ascii="Arial" w:hAnsi="Arial" w:cs="Arial"/>
                <w:iCs/>
              </w:rPr>
              <w:t>.</w:t>
            </w:r>
          </w:p>
        </w:tc>
        <w:tc>
          <w:tcPr>
            <w:tcW w:w="2563" w:type="dxa"/>
            <w:vAlign w:val="center"/>
          </w:tcPr>
          <w:p w:rsidR="008743D2" w:rsidRPr="00462708" w:rsidRDefault="00147DE7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Apple </w:t>
            </w:r>
            <w:proofErr w:type="spellStart"/>
            <w:r>
              <w:rPr>
                <w:rFonts w:ascii="Arial" w:hAnsi="Arial" w:cs="Arial"/>
                <w:iCs/>
              </w:rPr>
              <w:t>Vacations</w:t>
            </w:r>
            <w:proofErr w:type="spellEnd"/>
          </w:p>
        </w:tc>
        <w:tc>
          <w:tcPr>
            <w:tcW w:w="2107" w:type="dxa"/>
            <w:vAlign w:val="center"/>
          </w:tcPr>
          <w:p w:rsidR="008743D2" w:rsidRPr="00462708" w:rsidRDefault="00147DE7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1 </w:t>
            </w:r>
            <w:r w:rsidR="005A08A3">
              <w:rPr>
                <w:rFonts w:ascii="Arial" w:hAnsi="Arial" w:cs="Arial"/>
                <w:iCs/>
              </w:rPr>
              <w:t>vez</w:t>
            </w:r>
          </w:p>
        </w:tc>
      </w:tr>
      <w:tr w:rsidR="008743D2" w:rsidRPr="00462708" w:rsidTr="008743D2">
        <w:trPr>
          <w:trHeight w:val="360"/>
        </w:trPr>
        <w:tc>
          <w:tcPr>
            <w:tcW w:w="1749" w:type="dxa"/>
            <w:vAlign w:val="center"/>
          </w:tcPr>
          <w:p w:rsidR="008743D2" w:rsidRPr="00462708" w:rsidRDefault="005A08A3" w:rsidP="00147DE7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Apple </w:t>
            </w:r>
            <w:proofErr w:type="spellStart"/>
            <w:r>
              <w:rPr>
                <w:rFonts w:ascii="Arial" w:hAnsi="Arial" w:cs="Arial"/>
                <w:i/>
              </w:rPr>
              <w:t>vacation</w:t>
            </w:r>
            <w:r w:rsidR="00CF7B6E">
              <w:rPr>
                <w:rFonts w:ascii="Arial" w:hAnsi="Arial" w:cs="Arial"/>
                <w:i/>
              </w:rPr>
              <w:t>s</w:t>
            </w:r>
            <w:proofErr w:type="spellEnd"/>
          </w:p>
        </w:tc>
        <w:tc>
          <w:tcPr>
            <w:tcW w:w="2646" w:type="dxa"/>
            <w:vAlign w:val="center"/>
          </w:tcPr>
          <w:p w:rsidR="008743D2" w:rsidRPr="00462708" w:rsidRDefault="005A08A3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Progresos</w:t>
            </w:r>
            <w:r w:rsidR="00147DE7">
              <w:rPr>
                <w:rFonts w:ascii="Arial" w:hAnsi="Arial" w:cs="Arial"/>
                <w:iCs/>
              </w:rPr>
              <w:t>.</w:t>
            </w:r>
          </w:p>
        </w:tc>
        <w:tc>
          <w:tcPr>
            <w:tcW w:w="2563" w:type="dxa"/>
            <w:vAlign w:val="center"/>
          </w:tcPr>
          <w:p w:rsidR="008743D2" w:rsidRPr="00462708" w:rsidRDefault="00147DE7" w:rsidP="00147DE7">
            <w:pPr>
              <w:jc w:val="center"/>
              <w:rPr>
                <w:rFonts w:ascii="Arial" w:hAnsi="Arial" w:cs="Arial"/>
                <w:iCs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107" w:type="dxa"/>
            <w:vAlign w:val="center"/>
          </w:tcPr>
          <w:p w:rsidR="008743D2" w:rsidRPr="00462708" w:rsidRDefault="00574F76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Cada 5</w:t>
            </w:r>
            <w:r w:rsidR="00147DE7">
              <w:rPr>
                <w:rFonts w:ascii="Arial" w:hAnsi="Arial" w:cs="Arial"/>
                <w:iCs/>
              </w:rPr>
              <w:t xml:space="preserve"> Días</w:t>
            </w:r>
          </w:p>
        </w:tc>
      </w:tr>
      <w:tr w:rsidR="008743D2" w:rsidRPr="00462708" w:rsidTr="008743D2">
        <w:trPr>
          <w:trHeight w:val="360"/>
        </w:trPr>
        <w:tc>
          <w:tcPr>
            <w:tcW w:w="1749" w:type="dxa"/>
            <w:vAlign w:val="center"/>
          </w:tcPr>
          <w:p w:rsidR="008743D2" w:rsidRPr="00462708" w:rsidRDefault="005A08A3" w:rsidP="00147DE7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Apple </w:t>
            </w:r>
            <w:proofErr w:type="spellStart"/>
            <w:r>
              <w:rPr>
                <w:rFonts w:ascii="Arial" w:hAnsi="Arial" w:cs="Arial"/>
                <w:i/>
              </w:rPr>
              <w:t>vacation</w:t>
            </w:r>
            <w:r w:rsidR="00CF7B6E">
              <w:rPr>
                <w:rFonts w:ascii="Arial" w:hAnsi="Arial" w:cs="Arial"/>
                <w:i/>
              </w:rPr>
              <w:t>s</w:t>
            </w:r>
            <w:proofErr w:type="spellEnd"/>
          </w:p>
        </w:tc>
        <w:tc>
          <w:tcPr>
            <w:tcW w:w="2646" w:type="dxa"/>
            <w:vAlign w:val="center"/>
          </w:tcPr>
          <w:p w:rsidR="008743D2" w:rsidRPr="00462708" w:rsidRDefault="005A08A3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Costo</w:t>
            </w:r>
            <w:r w:rsidR="00147DE7">
              <w:rPr>
                <w:rFonts w:ascii="Arial" w:hAnsi="Arial" w:cs="Arial"/>
                <w:iCs/>
              </w:rPr>
              <w:t>.</w:t>
            </w:r>
          </w:p>
        </w:tc>
        <w:tc>
          <w:tcPr>
            <w:tcW w:w="2563" w:type="dxa"/>
            <w:vAlign w:val="center"/>
          </w:tcPr>
          <w:p w:rsidR="008743D2" w:rsidRPr="00462708" w:rsidRDefault="00147DE7" w:rsidP="00147DE7">
            <w:pPr>
              <w:jc w:val="center"/>
              <w:rPr>
                <w:rFonts w:ascii="Arial" w:hAnsi="Arial" w:cs="Arial"/>
                <w:iCs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107" w:type="dxa"/>
            <w:vAlign w:val="center"/>
          </w:tcPr>
          <w:p w:rsidR="008743D2" w:rsidRPr="00462708" w:rsidRDefault="005A08A3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Cada mes</w:t>
            </w:r>
            <w:r w:rsidR="00147DE7">
              <w:rPr>
                <w:rFonts w:ascii="Arial" w:hAnsi="Arial" w:cs="Arial"/>
                <w:iCs/>
              </w:rPr>
              <w:t>.</w:t>
            </w:r>
          </w:p>
        </w:tc>
      </w:tr>
      <w:tr w:rsidR="008743D2" w:rsidRPr="00462708" w:rsidTr="008743D2">
        <w:trPr>
          <w:trHeight w:val="360"/>
        </w:trPr>
        <w:tc>
          <w:tcPr>
            <w:tcW w:w="1749" w:type="dxa"/>
            <w:vAlign w:val="center"/>
          </w:tcPr>
          <w:p w:rsidR="008743D2" w:rsidRPr="00462708" w:rsidRDefault="00147DE7" w:rsidP="00147DE7">
            <w:pPr>
              <w:jc w:val="center"/>
              <w:rPr>
                <w:rFonts w:ascii="Arial" w:hAnsi="Arial" w:cs="Arial"/>
                <w:i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646" w:type="dxa"/>
            <w:vAlign w:val="center"/>
          </w:tcPr>
          <w:p w:rsidR="008743D2" w:rsidRPr="00462708" w:rsidRDefault="00147DE7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Interés</w:t>
            </w:r>
            <w:r w:rsidR="002B4390">
              <w:rPr>
                <w:rFonts w:ascii="Arial" w:hAnsi="Arial" w:cs="Arial"/>
                <w:iCs/>
              </w:rPr>
              <w:t xml:space="preserve"> por el</w:t>
            </w:r>
            <w:r>
              <w:rPr>
                <w:rFonts w:ascii="Arial" w:hAnsi="Arial" w:cs="Arial"/>
                <w:iCs/>
              </w:rPr>
              <w:t xml:space="preserve"> proyecto.</w:t>
            </w:r>
          </w:p>
        </w:tc>
        <w:tc>
          <w:tcPr>
            <w:tcW w:w="2563" w:type="dxa"/>
            <w:vAlign w:val="center"/>
          </w:tcPr>
          <w:p w:rsidR="008743D2" w:rsidRPr="00462708" w:rsidRDefault="00147DE7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Apple </w:t>
            </w:r>
            <w:proofErr w:type="spellStart"/>
            <w:r>
              <w:rPr>
                <w:rFonts w:ascii="Arial" w:hAnsi="Arial" w:cs="Arial"/>
                <w:iCs/>
              </w:rPr>
              <w:t>vacations</w:t>
            </w:r>
            <w:proofErr w:type="spellEnd"/>
            <w:r>
              <w:rPr>
                <w:rFonts w:ascii="Arial" w:hAnsi="Arial" w:cs="Arial"/>
                <w:iCs/>
              </w:rPr>
              <w:t>.</w:t>
            </w:r>
          </w:p>
        </w:tc>
        <w:tc>
          <w:tcPr>
            <w:tcW w:w="2107" w:type="dxa"/>
            <w:vAlign w:val="center"/>
          </w:tcPr>
          <w:p w:rsidR="008743D2" w:rsidRPr="00462708" w:rsidRDefault="00147DE7" w:rsidP="0069740F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Cada 2 semanas.</w:t>
            </w:r>
          </w:p>
        </w:tc>
      </w:tr>
      <w:tr w:rsidR="00574F76" w:rsidRPr="00462708" w:rsidTr="008743D2">
        <w:trPr>
          <w:trHeight w:val="360"/>
        </w:trPr>
        <w:tc>
          <w:tcPr>
            <w:tcW w:w="1749" w:type="dxa"/>
            <w:vAlign w:val="center"/>
          </w:tcPr>
          <w:p w:rsidR="00574F76" w:rsidRPr="0069740F" w:rsidRDefault="0069740F" w:rsidP="00147DE7">
            <w:pPr>
              <w:jc w:val="center"/>
              <w:rPr>
                <w:rFonts w:ascii="Arial" w:hAnsi="Arial" w:cs="Arial"/>
                <w:i/>
                <w:lang w:val="es-ES_tradnl"/>
              </w:rPr>
            </w:pPr>
            <w:r>
              <w:rPr>
                <w:rFonts w:ascii="Arial" w:hAnsi="Arial" w:cs="Arial"/>
                <w:i/>
                <w:lang w:val="es-ES_tradnl"/>
              </w:rPr>
              <w:t xml:space="preserve">Apple </w:t>
            </w:r>
            <w:proofErr w:type="spellStart"/>
            <w:r>
              <w:rPr>
                <w:rFonts w:ascii="Arial" w:hAnsi="Arial" w:cs="Arial"/>
                <w:i/>
                <w:lang w:val="es-ES_tradnl"/>
              </w:rPr>
              <w:t>v</w:t>
            </w:r>
            <w:r w:rsidR="00574F76" w:rsidRPr="0069740F">
              <w:rPr>
                <w:rFonts w:ascii="Arial" w:hAnsi="Arial" w:cs="Arial"/>
                <w:i/>
                <w:lang w:val="es-ES_tradnl"/>
              </w:rPr>
              <w:t>acations</w:t>
            </w:r>
            <w:proofErr w:type="spellEnd"/>
          </w:p>
        </w:tc>
        <w:tc>
          <w:tcPr>
            <w:tcW w:w="2646" w:type="dxa"/>
            <w:vAlign w:val="center"/>
          </w:tcPr>
          <w:p w:rsidR="00574F76" w:rsidRDefault="00574F76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Diagramas UML</w:t>
            </w:r>
          </w:p>
        </w:tc>
        <w:tc>
          <w:tcPr>
            <w:tcW w:w="2563" w:type="dxa"/>
            <w:vAlign w:val="center"/>
          </w:tcPr>
          <w:p w:rsidR="00574F76" w:rsidRDefault="00D90E75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Tania </w:t>
            </w:r>
            <w:proofErr w:type="spellStart"/>
            <w:r>
              <w:rPr>
                <w:rFonts w:ascii="Arial" w:hAnsi="Arial" w:cs="Arial"/>
                <w:iCs/>
              </w:rPr>
              <w:t>Sanchez</w:t>
            </w:r>
            <w:proofErr w:type="spellEnd"/>
          </w:p>
        </w:tc>
        <w:tc>
          <w:tcPr>
            <w:tcW w:w="2107" w:type="dxa"/>
            <w:vAlign w:val="center"/>
          </w:tcPr>
          <w:p w:rsidR="00574F76" w:rsidRDefault="00574F76" w:rsidP="0069740F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 vez</w:t>
            </w:r>
          </w:p>
        </w:tc>
      </w:tr>
      <w:tr w:rsidR="0069740F" w:rsidRPr="00462708" w:rsidTr="008743D2">
        <w:trPr>
          <w:trHeight w:val="360"/>
        </w:trPr>
        <w:tc>
          <w:tcPr>
            <w:tcW w:w="1749" w:type="dxa"/>
            <w:vAlign w:val="center"/>
          </w:tcPr>
          <w:p w:rsidR="0069740F" w:rsidRPr="0069740F" w:rsidRDefault="0069740F" w:rsidP="00147DE7">
            <w:pPr>
              <w:jc w:val="center"/>
              <w:rPr>
                <w:rFonts w:ascii="Arial" w:hAnsi="Arial" w:cs="Arial"/>
                <w:i/>
                <w:lang w:val="es-ES_tradnl"/>
              </w:rPr>
            </w:pPr>
            <w:r>
              <w:rPr>
                <w:rFonts w:ascii="Arial" w:hAnsi="Arial" w:cs="Arial"/>
                <w:i/>
                <w:lang w:val="es-ES_tradnl"/>
              </w:rPr>
              <w:t>Romario Vidal</w:t>
            </w:r>
          </w:p>
        </w:tc>
        <w:tc>
          <w:tcPr>
            <w:tcW w:w="2646" w:type="dxa"/>
            <w:vAlign w:val="center"/>
          </w:tcPr>
          <w:p w:rsidR="0069740F" w:rsidRDefault="0069740F" w:rsidP="0069740F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Información detallada de requerimientos del programa.</w:t>
            </w:r>
          </w:p>
        </w:tc>
        <w:tc>
          <w:tcPr>
            <w:tcW w:w="2563" w:type="dxa"/>
            <w:vAlign w:val="center"/>
          </w:tcPr>
          <w:p w:rsidR="0069740F" w:rsidRDefault="00D90E75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Tania </w:t>
            </w:r>
            <w:proofErr w:type="spellStart"/>
            <w:r>
              <w:rPr>
                <w:rFonts w:ascii="Arial" w:hAnsi="Arial" w:cs="Arial"/>
                <w:iCs/>
              </w:rPr>
              <w:t>Sanchez</w:t>
            </w:r>
            <w:proofErr w:type="spellEnd"/>
          </w:p>
        </w:tc>
        <w:tc>
          <w:tcPr>
            <w:tcW w:w="2107" w:type="dxa"/>
            <w:vAlign w:val="center"/>
          </w:tcPr>
          <w:p w:rsidR="0069740F" w:rsidRDefault="0069740F" w:rsidP="0069740F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 vez</w:t>
            </w:r>
          </w:p>
        </w:tc>
      </w:tr>
      <w:tr w:rsidR="001B4E81" w:rsidRPr="00462708" w:rsidTr="008743D2">
        <w:trPr>
          <w:trHeight w:val="360"/>
        </w:trPr>
        <w:tc>
          <w:tcPr>
            <w:tcW w:w="1749" w:type="dxa"/>
            <w:vAlign w:val="center"/>
          </w:tcPr>
          <w:p w:rsidR="001B4E81" w:rsidRPr="00574F76" w:rsidRDefault="0069740F" w:rsidP="00147DE7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Jessica, Wendy</w:t>
            </w:r>
          </w:p>
        </w:tc>
        <w:tc>
          <w:tcPr>
            <w:tcW w:w="2646" w:type="dxa"/>
            <w:vAlign w:val="center"/>
          </w:tcPr>
          <w:p w:rsidR="001B4E81" w:rsidRDefault="00574F76" w:rsidP="00574F7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Avance en codificación del programa.</w:t>
            </w:r>
          </w:p>
        </w:tc>
        <w:tc>
          <w:tcPr>
            <w:tcW w:w="2563" w:type="dxa"/>
            <w:vAlign w:val="center"/>
          </w:tcPr>
          <w:p w:rsidR="001B4E81" w:rsidRDefault="00574F76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Romario Vidal</w:t>
            </w:r>
          </w:p>
        </w:tc>
        <w:tc>
          <w:tcPr>
            <w:tcW w:w="2107" w:type="dxa"/>
            <w:vAlign w:val="center"/>
          </w:tcPr>
          <w:p w:rsidR="001B4E81" w:rsidRDefault="00574F76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Cada dos días.</w:t>
            </w:r>
          </w:p>
        </w:tc>
      </w:tr>
      <w:tr w:rsidR="0069740F" w:rsidRPr="00462708" w:rsidTr="008743D2">
        <w:trPr>
          <w:trHeight w:val="360"/>
        </w:trPr>
        <w:tc>
          <w:tcPr>
            <w:tcW w:w="1749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Romario Vidal</w:t>
            </w:r>
          </w:p>
        </w:tc>
        <w:tc>
          <w:tcPr>
            <w:tcW w:w="2646" w:type="dxa"/>
            <w:vAlign w:val="center"/>
          </w:tcPr>
          <w:p w:rsidR="0069740F" w:rsidRDefault="0069740F" w:rsidP="00574F7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Funcionamiento Correcto de la BD.</w:t>
            </w:r>
          </w:p>
        </w:tc>
        <w:tc>
          <w:tcPr>
            <w:tcW w:w="2563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Jessica, Wendy</w:t>
            </w:r>
          </w:p>
        </w:tc>
        <w:tc>
          <w:tcPr>
            <w:tcW w:w="2107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Cada dos días.</w:t>
            </w:r>
          </w:p>
        </w:tc>
      </w:tr>
      <w:tr w:rsidR="0069740F" w:rsidRPr="00462708" w:rsidTr="008743D2">
        <w:trPr>
          <w:trHeight w:val="360"/>
        </w:trPr>
        <w:tc>
          <w:tcPr>
            <w:tcW w:w="1749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Jessica, Wendy.</w:t>
            </w:r>
          </w:p>
        </w:tc>
        <w:tc>
          <w:tcPr>
            <w:tcW w:w="2646" w:type="dxa"/>
            <w:vAlign w:val="center"/>
          </w:tcPr>
          <w:p w:rsidR="0069740F" w:rsidRDefault="0069740F" w:rsidP="00574F7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Conexión Correcta de BD con el programa</w:t>
            </w:r>
          </w:p>
        </w:tc>
        <w:tc>
          <w:tcPr>
            <w:tcW w:w="2563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Romario Vidal</w:t>
            </w:r>
          </w:p>
        </w:tc>
        <w:tc>
          <w:tcPr>
            <w:tcW w:w="2107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 vez.</w:t>
            </w:r>
          </w:p>
        </w:tc>
      </w:tr>
      <w:tr w:rsidR="0069740F" w:rsidRPr="00462708" w:rsidTr="008743D2">
        <w:trPr>
          <w:trHeight w:val="360"/>
        </w:trPr>
        <w:tc>
          <w:tcPr>
            <w:tcW w:w="1749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Raúl Canche</w:t>
            </w:r>
          </w:p>
        </w:tc>
        <w:tc>
          <w:tcPr>
            <w:tcW w:w="2646" w:type="dxa"/>
            <w:vAlign w:val="center"/>
          </w:tcPr>
          <w:p w:rsidR="0069740F" w:rsidRDefault="0069740F" w:rsidP="00574F7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Finalización del programa para pruebas.</w:t>
            </w:r>
          </w:p>
        </w:tc>
        <w:tc>
          <w:tcPr>
            <w:tcW w:w="2563" w:type="dxa"/>
            <w:vAlign w:val="center"/>
          </w:tcPr>
          <w:p w:rsidR="0069740F" w:rsidRDefault="0069740F" w:rsidP="0069740F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      Romario Vidal</w:t>
            </w:r>
          </w:p>
        </w:tc>
        <w:tc>
          <w:tcPr>
            <w:tcW w:w="2107" w:type="dxa"/>
            <w:vAlign w:val="center"/>
          </w:tcPr>
          <w:p w:rsidR="0069740F" w:rsidRDefault="0069740F" w:rsidP="0069740F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  Cada 3 días</w:t>
            </w:r>
          </w:p>
        </w:tc>
      </w:tr>
      <w:tr w:rsidR="0069740F" w:rsidRPr="00462708" w:rsidTr="008743D2">
        <w:trPr>
          <w:trHeight w:val="360"/>
        </w:trPr>
        <w:tc>
          <w:tcPr>
            <w:tcW w:w="1749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Raúl Canche</w:t>
            </w:r>
          </w:p>
        </w:tc>
        <w:tc>
          <w:tcPr>
            <w:tcW w:w="2646" w:type="dxa"/>
            <w:vAlign w:val="center"/>
          </w:tcPr>
          <w:p w:rsidR="0069740F" w:rsidRDefault="0069740F" w:rsidP="00574F7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Finalización de BD para pruebas.</w:t>
            </w:r>
          </w:p>
        </w:tc>
        <w:tc>
          <w:tcPr>
            <w:tcW w:w="2563" w:type="dxa"/>
            <w:vAlign w:val="center"/>
          </w:tcPr>
          <w:p w:rsidR="0069740F" w:rsidRDefault="0069740F" w:rsidP="0069740F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Jessica, Wendy</w:t>
            </w:r>
          </w:p>
        </w:tc>
        <w:tc>
          <w:tcPr>
            <w:tcW w:w="2107" w:type="dxa"/>
            <w:vAlign w:val="center"/>
          </w:tcPr>
          <w:p w:rsidR="0069740F" w:rsidRDefault="0069740F" w:rsidP="0069740F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  Cada 3 días.</w:t>
            </w:r>
          </w:p>
        </w:tc>
      </w:tr>
      <w:tr w:rsidR="0069740F" w:rsidRPr="00462708" w:rsidTr="008743D2">
        <w:trPr>
          <w:trHeight w:val="360"/>
        </w:trPr>
        <w:tc>
          <w:tcPr>
            <w:tcW w:w="1749" w:type="dxa"/>
            <w:vAlign w:val="center"/>
          </w:tcPr>
          <w:p w:rsidR="0069740F" w:rsidRDefault="0069740F" w:rsidP="00147DE7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Romario Vidal</w:t>
            </w:r>
          </w:p>
        </w:tc>
        <w:tc>
          <w:tcPr>
            <w:tcW w:w="2646" w:type="dxa"/>
            <w:vAlign w:val="center"/>
          </w:tcPr>
          <w:p w:rsidR="0069740F" w:rsidRDefault="0069740F" w:rsidP="00574F7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Errores encontrados en las pruebas.</w:t>
            </w:r>
          </w:p>
        </w:tc>
        <w:tc>
          <w:tcPr>
            <w:tcW w:w="2563" w:type="dxa"/>
            <w:vAlign w:val="center"/>
          </w:tcPr>
          <w:p w:rsidR="0069740F" w:rsidRDefault="00D90E75" w:rsidP="0069740F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Tania </w:t>
            </w:r>
            <w:proofErr w:type="spellStart"/>
            <w:r>
              <w:rPr>
                <w:rFonts w:ascii="Arial" w:hAnsi="Arial" w:cs="Arial"/>
                <w:iCs/>
              </w:rPr>
              <w:t>Sanchez</w:t>
            </w:r>
            <w:proofErr w:type="spellEnd"/>
            <w:r w:rsidR="0069740F">
              <w:rPr>
                <w:rFonts w:ascii="Arial" w:hAnsi="Arial" w:cs="Arial"/>
                <w:iCs/>
              </w:rPr>
              <w:t>.</w:t>
            </w:r>
          </w:p>
        </w:tc>
        <w:tc>
          <w:tcPr>
            <w:tcW w:w="2107" w:type="dxa"/>
            <w:vAlign w:val="center"/>
          </w:tcPr>
          <w:p w:rsidR="0069740F" w:rsidRDefault="0069740F" w:rsidP="0069740F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 vez</w:t>
            </w:r>
          </w:p>
        </w:tc>
      </w:tr>
      <w:tr w:rsidR="0069740F" w:rsidRPr="00462708" w:rsidTr="008743D2">
        <w:trPr>
          <w:trHeight w:val="360"/>
        </w:trPr>
        <w:tc>
          <w:tcPr>
            <w:tcW w:w="1749" w:type="dxa"/>
            <w:vAlign w:val="center"/>
          </w:tcPr>
          <w:p w:rsidR="0069740F" w:rsidRDefault="00704568" w:rsidP="0069740F">
            <w:pPr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Tania </w:t>
            </w:r>
            <w:proofErr w:type="spellStart"/>
            <w:r>
              <w:rPr>
                <w:rFonts w:ascii="Arial" w:hAnsi="Arial" w:cs="Arial"/>
                <w:lang w:val="es-ES_tradnl"/>
              </w:rPr>
              <w:t>Sanchez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Ordaz</w:t>
            </w:r>
            <w:r w:rsidR="0069740F">
              <w:rPr>
                <w:rFonts w:ascii="Arial" w:hAnsi="Arial" w:cs="Arial"/>
                <w:lang w:val="es-ES_tradnl"/>
              </w:rPr>
              <w:t>, Raúl</w:t>
            </w:r>
          </w:p>
        </w:tc>
        <w:tc>
          <w:tcPr>
            <w:tcW w:w="2646" w:type="dxa"/>
            <w:vAlign w:val="center"/>
          </w:tcPr>
          <w:p w:rsidR="0069740F" w:rsidRDefault="0069740F" w:rsidP="00574F7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Finalización de diseño de interfaz.</w:t>
            </w:r>
          </w:p>
        </w:tc>
        <w:tc>
          <w:tcPr>
            <w:tcW w:w="2563" w:type="dxa"/>
            <w:vAlign w:val="center"/>
          </w:tcPr>
          <w:p w:rsidR="0069740F" w:rsidRDefault="0069740F" w:rsidP="0069740F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Romario Vidal </w:t>
            </w:r>
          </w:p>
        </w:tc>
        <w:tc>
          <w:tcPr>
            <w:tcW w:w="2107" w:type="dxa"/>
            <w:vAlign w:val="center"/>
          </w:tcPr>
          <w:p w:rsidR="0069740F" w:rsidRDefault="0069740F" w:rsidP="0069740F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 1 vez.</w:t>
            </w:r>
          </w:p>
        </w:tc>
      </w:tr>
      <w:tr w:rsidR="0069740F" w:rsidRPr="00462708" w:rsidTr="008743D2">
        <w:trPr>
          <w:trHeight w:val="360"/>
        </w:trPr>
        <w:tc>
          <w:tcPr>
            <w:tcW w:w="1749" w:type="dxa"/>
            <w:vAlign w:val="center"/>
          </w:tcPr>
          <w:p w:rsidR="0069740F" w:rsidRDefault="001C09BE" w:rsidP="0069740F">
            <w:pPr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Romario, Wendy, Jessica</w:t>
            </w:r>
          </w:p>
        </w:tc>
        <w:tc>
          <w:tcPr>
            <w:tcW w:w="2646" w:type="dxa"/>
            <w:vAlign w:val="center"/>
          </w:tcPr>
          <w:p w:rsidR="0069740F" w:rsidRDefault="001C09BE" w:rsidP="00574F7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Conclusión de documentación.</w:t>
            </w:r>
          </w:p>
        </w:tc>
        <w:tc>
          <w:tcPr>
            <w:tcW w:w="2563" w:type="dxa"/>
            <w:vAlign w:val="center"/>
          </w:tcPr>
          <w:p w:rsidR="0069740F" w:rsidRDefault="00D90E75" w:rsidP="0069740F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Tania </w:t>
            </w:r>
            <w:proofErr w:type="spellStart"/>
            <w:r>
              <w:rPr>
                <w:rFonts w:ascii="Arial" w:hAnsi="Arial" w:cs="Arial"/>
                <w:iCs/>
              </w:rPr>
              <w:t>Sanchez</w:t>
            </w:r>
            <w:proofErr w:type="spellEnd"/>
          </w:p>
        </w:tc>
        <w:tc>
          <w:tcPr>
            <w:tcW w:w="2107" w:type="dxa"/>
            <w:vAlign w:val="center"/>
          </w:tcPr>
          <w:p w:rsidR="0069740F" w:rsidRDefault="001C09BE" w:rsidP="0069740F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 1 vez.</w:t>
            </w:r>
          </w:p>
        </w:tc>
      </w:tr>
    </w:tbl>
    <w:p w:rsidR="00FB1129" w:rsidRDefault="00FB1129" w:rsidP="00FB1129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  <w:sectPr w:rsidR="00FB1129" w:rsidSect="000968DC">
          <w:headerReference w:type="default" r:id="rId43"/>
          <w:pgSz w:w="11906" w:h="16838" w:code="9"/>
          <w:pgMar w:top="1418" w:right="1531" w:bottom="2041" w:left="1418" w:header="624" w:footer="567" w:gutter="0"/>
          <w:cols w:space="708"/>
          <w:formProt w:val="0"/>
          <w:docGrid w:linePitch="360"/>
        </w:sectPr>
      </w:pPr>
    </w:p>
    <w:p w:rsidR="00760247" w:rsidRPr="00147DE7" w:rsidRDefault="001C09BE" w:rsidP="00A9071C">
      <w:pPr>
        <w:pStyle w:val="Ttulo1"/>
      </w:pPr>
      <w:bookmarkStart w:id="27" w:name="_Toc197147361"/>
      <w:r>
        <w:lastRenderedPageBreak/>
        <w:t xml:space="preserve">                                                                       </w:t>
      </w:r>
      <w:r w:rsidR="00E811B0">
        <w:t xml:space="preserve">Gestión de </w:t>
      </w:r>
      <w:r w:rsidR="00760247">
        <w:t>Riesgos</w:t>
      </w:r>
      <w:bookmarkEnd w:id="27"/>
    </w:p>
    <w:tbl>
      <w:tblPr>
        <w:tblW w:w="145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2220"/>
        <w:gridCol w:w="1183"/>
        <w:gridCol w:w="1479"/>
        <w:gridCol w:w="1183"/>
        <w:gridCol w:w="2368"/>
        <w:gridCol w:w="1183"/>
        <w:gridCol w:w="2072"/>
        <w:gridCol w:w="1924"/>
      </w:tblGrid>
      <w:tr w:rsidR="00B34300" w:rsidRPr="00462708" w:rsidTr="001C09BE">
        <w:trPr>
          <w:trHeight w:val="324"/>
        </w:trPr>
        <w:tc>
          <w:tcPr>
            <w:tcW w:w="918" w:type="dxa"/>
            <w:shd w:val="clear" w:color="auto" w:fill="D9D9D9"/>
            <w:vAlign w:val="center"/>
          </w:tcPr>
          <w:p w:rsidR="00CB6FA0" w:rsidRDefault="00CB6FA0" w:rsidP="008F1027">
            <w:pPr>
              <w:pStyle w:val="Sinespaciado"/>
            </w:pPr>
            <w:r>
              <w:t>Id Riesgo</w:t>
            </w:r>
          </w:p>
        </w:tc>
        <w:tc>
          <w:tcPr>
            <w:tcW w:w="2220" w:type="dxa"/>
            <w:shd w:val="clear" w:color="auto" w:fill="D9D9D9"/>
            <w:vAlign w:val="center"/>
          </w:tcPr>
          <w:p w:rsidR="00CB6FA0" w:rsidRPr="00462708" w:rsidRDefault="00CB6FA0" w:rsidP="008F1027">
            <w:pPr>
              <w:pStyle w:val="Sinespaciado"/>
            </w:pPr>
            <w:r>
              <w:t>Descripción del riesgo</w:t>
            </w:r>
          </w:p>
        </w:tc>
        <w:tc>
          <w:tcPr>
            <w:tcW w:w="1183" w:type="dxa"/>
            <w:shd w:val="clear" w:color="auto" w:fill="D9D9D9"/>
            <w:vAlign w:val="center"/>
          </w:tcPr>
          <w:p w:rsidR="00CB6FA0" w:rsidRPr="00462708" w:rsidRDefault="00CB6FA0" w:rsidP="008F1027">
            <w:pPr>
              <w:pStyle w:val="Sinespaciado"/>
            </w:pPr>
            <w:r>
              <w:t>Impacto</w:t>
            </w:r>
            <w:r w:rsidR="0047490A">
              <w:t xml:space="preserve"> (de 1 a 5)</w:t>
            </w:r>
          </w:p>
        </w:tc>
        <w:tc>
          <w:tcPr>
            <w:tcW w:w="1479" w:type="dxa"/>
            <w:shd w:val="clear" w:color="auto" w:fill="D9D9D9"/>
            <w:vAlign w:val="center"/>
          </w:tcPr>
          <w:p w:rsidR="00CB6FA0" w:rsidRDefault="00CB6FA0" w:rsidP="008F1027">
            <w:pPr>
              <w:pStyle w:val="Sinespaciado"/>
            </w:pPr>
            <w:r>
              <w:t>Probabilidad</w:t>
            </w:r>
            <w:r w:rsidR="0047490A">
              <w:t xml:space="preserve"> </w:t>
            </w:r>
            <w:r w:rsidR="00B34300">
              <w:t xml:space="preserve">          </w:t>
            </w:r>
            <w:r w:rsidR="0047490A">
              <w:t>(de 1 a 5)</w:t>
            </w:r>
          </w:p>
        </w:tc>
        <w:tc>
          <w:tcPr>
            <w:tcW w:w="1183" w:type="dxa"/>
            <w:shd w:val="clear" w:color="auto" w:fill="D9D9D9"/>
            <w:vAlign w:val="center"/>
          </w:tcPr>
          <w:p w:rsidR="00CB6FA0" w:rsidRDefault="00CB6FA0" w:rsidP="008F1027">
            <w:pPr>
              <w:pStyle w:val="Sinespaciado"/>
            </w:pPr>
            <w:r>
              <w:t>Prioridad</w:t>
            </w:r>
          </w:p>
        </w:tc>
        <w:tc>
          <w:tcPr>
            <w:tcW w:w="2368" w:type="dxa"/>
            <w:shd w:val="clear" w:color="auto" w:fill="D9D9D9"/>
            <w:vAlign w:val="center"/>
          </w:tcPr>
          <w:p w:rsidR="00CB6FA0" w:rsidRDefault="00CB6FA0" w:rsidP="008F1027">
            <w:pPr>
              <w:pStyle w:val="Sinespaciado"/>
            </w:pPr>
            <w:r>
              <w:t>Consecuencias</w:t>
            </w:r>
          </w:p>
        </w:tc>
        <w:tc>
          <w:tcPr>
            <w:tcW w:w="1183" w:type="dxa"/>
            <w:shd w:val="clear" w:color="auto" w:fill="D9D9D9"/>
            <w:vAlign w:val="center"/>
          </w:tcPr>
          <w:p w:rsidR="00CB6FA0" w:rsidRDefault="00CB6FA0" w:rsidP="008F1027">
            <w:pPr>
              <w:pStyle w:val="Sinespaciado"/>
            </w:pPr>
            <w:r>
              <w:t>Indicador</w:t>
            </w:r>
          </w:p>
        </w:tc>
        <w:tc>
          <w:tcPr>
            <w:tcW w:w="2072" w:type="dxa"/>
            <w:shd w:val="clear" w:color="auto" w:fill="D9D9D9"/>
            <w:vAlign w:val="center"/>
          </w:tcPr>
          <w:p w:rsidR="00CB6FA0" w:rsidRDefault="00CB6FA0" w:rsidP="008F1027">
            <w:pPr>
              <w:pStyle w:val="Sinespaciado"/>
            </w:pPr>
            <w:r>
              <w:t>Estrategia de mitigación</w:t>
            </w:r>
          </w:p>
        </w:tc>
        <w:tc>
          <w:tcPr>
            <w:tcW w:w="1924" w:type="dxa"/>
            <w:shd w:val="clear" w:color="auto" w:fill="D9D9D9"/>
            <w:vAlign w:val="center"/>
          </w:tcPr>
          <w:p w:rsidR="00CB6FA0" w:rsidRDefault="00CB6FA0" w:rsidP="008F1027">
            <w:pPr>
              <w:pStyle w:val="Sinespaciado"/>
            </w:pPr>
            <w:r>
              <w:t>Plan de contingencia</w:t>
            </w:r>
          </w:p>
        </w:tc>
      </w:tr>
      <w:tr w:rsidR="00B34300" w:rsidRPr="00462708" w:rsidTr="001C09BE">
        <w:trPr>
          <w:trHeight w:val="336"/>
        </w:trPr>
        <w:tc>
          <w:tcPr>
            <w:tcW w:w="918" w:type="dxa"/>
            <w:vAlign w:val="center"/>
          </w:tcPr>
          <w:p w:rsidR="00CB6FA0" w:rsidRPr="00D34C02" w:rsidRDefault="008F102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</w:t>
            </w:r>
          </w:p>
        </w:tc>
        <w:tc>
          <w:tcPr>
            <w:tcW w:w="2220" w:type="dxa"/>
            <w:vAlign w:val="center"/>
          </w:tcPr>
          <w:p w:rsidR="00CB6FA0" w:rsidRPr="00D34C02" w:rsidRDefault="00D34C02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D34C02">
              <w:rPr>
                <w:sz w:val="24"/>
                <w:szCs w:val="24"/>
              </w:rPr>
              <w:t>Planificación demasiado optimista</w:t>
            </w:r>
            <w:r w:rsidR="00F87B21">
              <w:rPr>
                <w:sz w:val="24"/>
                <w:szCs w:val="24"/>
              </w:rPr>
              <w:t>.</w:t>
            </w:r>
          </w:p>
        </w:tc>
        <w:tc>
          <w:tcPr>
            <w:tcW w:w="1183" w:type="dxa"/>
            <w:vAlign w:val="center"/>
          </w:tcPr>
          <w:p w:rsidR="00CB6FA0" w:rsidRPr="00D34C02" w:rsidRDefault="008F1027" w:rsidP="00A3568A">
            <w:pPr>
              <w:pStyle w:val="Sinespaciad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2</w:t>
            </w:r>
          </w:p>
        </w:tc>
        <w:tc>
          <w:tcPr>
            <w:tcW w:w="1479" w:type="dxa"/>
            <w:vAlign w:val="center"/>
          </w:tcPr>
          <w:p w:rsidR="00CB6FA0" w:rsidRPr="00D34C02" w:rsidRDefault="008F102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3" w:type="dxa"/>
            <w:vAlign w:val="center"/>
          </w:tcPr>
          <w:p w:rsidR="00CB6FA0" w:rsidRPr="00D34C02" w:rsidRDefault="008C3EE6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D34C02">
              <w:rPr>
                <w:sz w:val="24"/>
                <w:szCs w:val="24"/>
              </w:rPr>
              <w:t>A</w:t>
            </w:r>
          </w:p>
        </w:tc>
        <w:tc>
          <w:tcPr>
            <w:tcW w:w="2368" w:type="dxa"/>
            <w:vAlign w:val="center"/>
          </w:tcPr>
          <w:p w:rsidR="00CB6FA0" w:rsidRPr="00A3568A" w:rsidRDefault="008F102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No conclusión del proyecto</w:t>
            </w:r>
            <w:r w:rsidR="00F87B21" w:rsidRPr="00A3568A">
              <w:rPr>
                <w:sz w:val="24"/>
                <w:szCs w:val="24"/>
              </w:rPr>
              <w:t>.</w:t>
            </w:r>
          </w:p>
        </w:tc>
        <w:tc>
          <w:tcPr>
            <w:tcW w:w="1183" w:type="dxa"/>
            <w:vAlign w:val="center"/>
          </w:tcPr>
          <w:p w:rsidR="00CB6FA0" w:rsidRPr="00D34C02" w:rsidRDefault="008F102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2072" w:type="dxa"/>
            <w:vAlign w:val="center"/>
          </w:tcPr>
          <w:p w:rsidR="00CB6FA0" w:rsidRPr="00D34C02" w:rsidRDefault="00B34300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Agregar personal al equipo de trabajo.</w:t>
            </w:r>
          </w:p>
        </w:tc>
        <w:tc>
          <w:tcPr>
            <w:tcW w:w="1924" w:type="dxa"/>
            <w:vAlign w:val="center"/>
          </w:tcPr>
          <w:p w:rsidR="00CB6FA0" w:rsidRPr="00D34C02" w:rsidRDefault="00B34300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Conocer a tu equipo de trabajo y administrar el tiempo.</w:t>
            </w:r>
          </w:p>
        </w:tc>
      </w:tr>
      <w:tr w:rsidR="00B34300" w:rsidRPr="00462708" w:rsidTr="001C09BE">
        <w:trPr>
          <w:trHeight w:val="336"/>
        </w:trPr>
        <w:tc>
          <w:tcPr>
            <w:tcW w:w="918" w:type="dxa"/>
            <w:vAlign w:val="center"/>
          </w:tcPr>
          <w:p w:rsidR="00CB6FA0" w:rsidRPr="00D34C02" w:rsidRDefault="008C3EE6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D34C02">
              <w:rPr>
                <w:sz w:val="24"/>
                <w:szCs w:val="24"/>
              </w:rPr>
              <w:t>C2</w:t>
            </w:r>
          </w:p>
        </w:tc>
        <w:tc>
          <w:tcPr>
            <w:tcW w:w="2220" w:type="dxa"/>
            <w:vAlign w:val="center"/>
          </w:tcPr>
          <w:p w:rsidR="00CB6FA0" w:rsidRPr="00D34C02" w:rsidRDefault="008C3EE6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D34C02">
              <w:rPr>
                <w:sz w:val="24"/>
                <w:szCs w:val="24"/>
              </w:rPr>
              <w:t>Cambio de sistema</w:t>
            </w:r>
            <w:r w:rsidR="00D34C02">
              <w:t xml:space="preserve"> </w:t>
            </w:r>
            <w:r w:rsidR="00D34C02" w:rsidRPr="00A3568A">
              <w:rPr>
                <w:sz w:val="24"/>
              </w:rPr>
              <w:t>operativo</w:t>
            </w:r>
            <w:r w:rsidR="00203607" w:rsidRPr="00A3568A">
              <w:rPr>
                <w:sz w:val="24"/>
              </w:rPr>
              <w:t>.</w:t>
            </w:r>
          </w:p>
        </w:tc>
        <w:tc>
          <w:tcPr>
            <w:tcW w:w="1183" w:type="dxa"/>
            <w:vAlign w:val="center"/>
          </w:tcPr>
          <w:p w:rsidR="00CB6FA0" w:rsidRPr="00D34C02" w:rsidRDefault="00203607" w:rsidP="00A3568A">
            <w:pPr>
              <w:pStyle w:val="Sinespaciad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1</w:t>
            </w:r>
          </w:p>
        </w:tc>
        <w:tc>
          <w:tcPr>
            <w:tcW w:w="1479" w:type="dxa"/>
            <w:vAlign w:val="center"/>
          </w:tcPr>
          <w:p w:rsidR="00CB6FA0" w:rsidRPr="00D34C02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3" w:type="dxa"/>
            <w:vAlign w:val="center"/>
          </w:tcPr>
          <w:p w:rsidR="00CB6FA0" w:rsidRPr="00D34C02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368" w:type="dxa"/>
            <w:vAlign w:val="center"/>
          </w:tcPr>
          <w:p w:rsidR="00CB6FA0" w:rsidRPr="00A3568A" w:rsidRDefault="0027420B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Incompatibilidad</w:t>
            </w:r>
          </w:p>
        </w:tc>
        <w:tc>
          <w:tcPr>
            <w:tcW w:w="1183" w:type="dxa"/>
            <w:vAlign w:val="center"/>
          </w:tcPr>
          <w:p w:rsidR="00CB6FA0" w:rsidRPr="00D34C02" w:rsidRDefault="008F102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</w:t>
            </w:r>
          </w:p>
        </w:tc>
        <w:tc>
          <w:tcPr>
            <w:tcW w:w="2072" w:type="dxa"/>
            <w:vAlign w:val="center"/>
          </w:tcPr>
          <w:p w:rsidR="00CB6FA0" w:rsidRPr="00D34C02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Tener copias de seguridad.</w:t>
            </w:r>
          </w:p>
        </w:tc>
        <w:tc>
          <w:tcPr>
            <w:tcW w:w="1924" w:type="dxa"/>
            <w:vAlign w:val="center"/>
          </w:tcPr>
          <w:p w:rsidR="00CB6FA0" w:rsidRPr="00D34C02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Hacer compatible el software</w:t>
            </w:r>
          </w:p>
        </w:tc>
      </w:tr>
      <w:tr w:rsidR="00B34300" w:rsidRPr="00462708" w:rsidTr="001C09BE">
        <w:trPr>
          <w:trHeight w:val="820"/>
        </w:trPr>
        <w:tc>
          <w:tcPr>
            <w:tcW w:w="918" w:type="dxa"/>
            <w:vAlign w:val="center"/>
          </w:tcPr>
          <w:p w:rsidR="00CB6FA0" w:rsidRPr="00D34C02" w:rsidRDefault="008C3EE6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D34C02">
              <w:rPr>
                <w:sz w:val="24"/>
                <w:szCs w:val="24"/>
              </w:rPr>
              <w:t>C3</w:t>
            </w:r>
          </w:p>
        </w:tc>
        <w:tc>
          <w:tcPr>
            <w:tcW w:w="2220" w:type="dxa"/>
            <w:vAlign w:val="center"/>
          </w:tcPr>
          <w:p w:rsidR="00CB6FA0" w:rsidRPr="00D34C02" w:rsidRDefault="00D34C02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D34C02">
              <w:rPr>
                <w:sz w:val="24"/>
                <w:szCs w:val="24"/>
              </w:rPr>
              <w:t>Diseño inadecuado</w:t>
            </w:r>
            <w:r w:rsidR="00203607">
              <w:rPr>
                <w:sz w:val="24"/>
                <w:szCs w:val="24"/>
              </w:rPr>
              <w:t>.</w:t>
            </w:r>
          </w:p>
        </w:tc>
        <w:tc>
          <w:tcPr>
            <w:tcW w:w="1183" w:type="dxa"/>
            <w:vAlign w:val="center"/>
          </w:tcPr>
          <w:p w:rsidR="00CB6FA0" w:rsidRPr="00D34C02" w:rsidRDefault="00203607" w:rsidP="00A3568A">
            <w:pPr>
              <w:pStyle w:val="Sinespaciad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1</w:t>
            </w:r>
          </w:p>
        </w:tc>
        <w:tc>
          <w:tcPr>
            <w:tcW w:w="1479" w:type="dxa"/>
            <w:vAlign w:val="center"/>
          </w:tcPr>
          <w:p w:rsidR="00CB6FA0" w:rsidRPr="00D34C02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3" w:type="dxa"/>
            <w:vAlign w:val="center"/>
          </w:tcPr>
          <w:p w:rsidR="00CB6FA0" w:rsidRPr="00D34C02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2368" w:type="dxa"/>
            <w:vAlign w:val="center"/>
          </w:tcPr>
          <w:p w:rsidR="00CB6FA0" w:rsidRPr="00A3568A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No tener satisfecho al cliente.</w:t>
            </w:r>
          </w:p>
        </w:tc>
        <w:tc>
          <w:tcPr>
            <w:tcW w:w="1183" w:type="dxa"/>
            <w:vAlign w:val="center"/>
          </w:tcPr>
          <w:p w:rsidR="00CB6FA0" w:rsidRPr="00D34C02" w:rsidRDefault="008F102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="00A3568A">
              <w:rPr>
                <w:sz w:val="24"/>
                <w:szCs w:val="24"/>
              </w:rPr>
              <w:t>A</w:t>
            </w:r>
          </w:p>
        </w:tc>
        <w:tc>
          <w:tcPr>
            <w:tcW w:w="2072" w:type="dxa"/>
            <w:vAlign w:val="center"/>
          </w:tcPr>
          <w:p w:rsidR="00CB6FA0" w:rsidRPr="00D34C02" w:rsidRDefault="00B34300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Volver a diseñar</w:t>
            </w:r>
            <w:r w:rsidR="00203607">
              <w:rPr>
                <w:sz w:val="24"/>
                <w:szCs w:val="24"/>
              </w:rPr>
              <w:t>.</w:t>
            </w:r>
          </w:p>
        </w:tc>
        <w:tc>
          <w:tcPr>
            <w:tcW w:w="1924" w:type="dxa"/>
            <w:vAlign w:val="center"/>
          </w:tcPr>
          <w:p w:rsidR="00CB6FA0" w:rsidRPr="00D34C02" w:rsidRDefault="00B34300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Conocer requerimientos del cliente</w:t>
            </w:r>
          </w:p>
        </w:tc>
      </w:tr>
      <w:tr w:rsidR="00B34300" w:rsidRPr="00A3568A" w:rsidTr="001C09BE">
        <w:trPr>
          <w:trHeight w:val="336"/>
        </w:trPr>
        <w:tc>
          <w:tcPr>
            <w:tcW w:w="918" w:type="dxa"/>
            <w:vAlign w:val="center"/>
          </w:tcPr>
          <w:p w:rsidR="00CB6FA0" w:rsidRPr="00A3568A" w:rsidRDefault="008C3EE6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C4</w:t>
            </w:r>
          </w:p>
        </w:tc>
        <w:tc>
          <w:tcPr>
            <w:tcW w:w="2220" w:type="dxa"/>
            <w:vAlign w:val="center"/>
          </w:tcPr>
          <w:p w:rsidR="00D34C02" w:rsidRPr="00A3568A" w:rsidRDefault="00D34C02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Las nuevas herramientas de programación no</w:t>
            </w:r>
          </w:p>
          <w:p w:rsidR="00D34C02" w:rsidRPr="00A3568A" w:rsidRDefault="00BE6D71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Producen</w:t>
            </w:r>
            <w:r w:rsidR="00D34C02" w:rsidRPr="00A3568A">
              <w:rPr>
                <w:sz w:val="24"/>
                <w:szCs w:val="24"/>
              </w:rPr>
              <w:t xml:space="preserve"> el ahorro prometido</w:t>
            </w:r>
            <w:r w:rsidR="00203607" w:rsidRPr="00A3568A">
              <w:rPr>
                <w:sz w:val="24"/>
                <w:szCs w:val="24"/>
              </w:rPr>
              <w:t>.</w:t>
            </w:r>
          </w:p>
          <w:p w:rsidR="00CB6FA0" w:rsidRPr="00A3568A" w:rsidRDefault="00CB6FA0" w:rsidP="00A3568A">
            <w:pPr>
              <w:pStyle w:val="Sinespaciado"/>
              <w:jc w:val="center"/>
              <w:rPr>
                <w:sz w:val="24"/>
                <w:szCs w:val="24"/>
              </w:rPr>
            </w:pPr>
          </w:p>
        </w:tc>
        <w:tc>
          <w:tcPr>
            <w:tcW w:w="1183" w:type="dxa"/>
            <w:vAlign w:val="center"/>
          </w:tcPr>
          <w:p w:rsidR="00CB6FA0" w:rsidRPr="00A3568A" w:rsidRDefault="008C3EE6" w:rsidP="00A3568A">
            <w:pPr>
              <w:pStyle w:val="Sinespaciado"/>
              <w:jc w:val="center"/>
              <w:rPr>
                <w:iCs/>
                <w:sz w:val="24"/>
                <w:szCs w:val="24"/>
              </w:rPr>
            </w:pPr>
            <w:r w:rsidRPr="00A3568A">
              <w:rPr>
                <w:iCs/>
                <w:sz w:val="24"/>
                <w:szCs w:val="24"/>
              </w:rPr>
              <w:t>3</w:t>
            </w:r>
          </w:p>
        </w:tc>
        <w:tc>
          <w:tcPr>
            <w:tcW w:w="1479" w:type="dxa"/>
            <w:vAlign w:val="center"/>
          </w:tcPr>
          <w:p w:rsidR="00CB6FA0" w:rsidRPr="00A3568A" w:rsidRDefault="008C3EE6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3</w:t>
            </w:r>
          </w:p>
        </w:tc>
        <w:tc>
          <w:tcPr>
            <w:tcW w:w="1183" w:type="dxa"/>
            <w:vAlign w:val="center"/>
          </w:tcPr>
          <w:p w:rsidR="00CB6FA0" w:rsidRPr="00A3568A" w:rsidRDefault="008C3EE6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B</w:t>
            </w:r>
          </w:p>
        </w:tc>
        <w:tc>
          <w:tcPr>
            <w:tcW w:w="2368" w:type="dxa"/>
            <w:vAlign w:val="center"/>
          </w:tcPr>
          <w:p w:rsidR="00CB6FA0" w:rsidRPr="00A3568A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Retraso en la</w:t>
            </w:r>
            <w:r w:rsidR="00BE6D71" w:rsidRPr="00A3568A">
              <w:rPr>
                <w:sz w:val="24"/>
                <w:szCs w:val="24"/>
              </w:rPr>
              <w:t>s</w:t>
            </w:r>
            <w:r w:rsidRPr="00A3568A">
              <w:rPr>
                <w:sz w:val="24"/>
                <w:szCs w:val="24"/>
              </w:rPr>
              <w:t xml:space="preserve"> actividades asignadas.</w:t>
            </w:r>
          </w:p>
        </w:tc>
        <w:tc>
          <w:tcPr>
            <w:tcW w:w="1183" w:type="dxa"/>
            <w:vAlign w:val="center"/>
          </w:tcPr>
          <w:p w:rsidR="00CB6FA0" w:rsidRPr="00A3568A" w:rsidRDefault="008F102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K</w:t>
            </w:r>
          </w:p>
        </w:tc>
        <w:tc>
          <w:tcPr>
            <w:tcW w:w="2072" w:type="dxa"/>
            <w:vAlign w:val="center"/>
          </w:tcPr>
          <w:p w:rsidR="00CB6FA0" w:rsidRPr="00A3568A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Tener herramientas para reemplazarlas.</w:t>
            </w:r>
          </w:p>
        </w:tc>
        <w:tc>
          <w:tcPr>
            <w:tcW w:w="1924" w:type="dxa"/>
            <w:vAlign w:val="center"/>
          </w:tcPr>
          <w:p w:rsidR="00CB6FA0" w:rsidRPr="00A3568A" w:rsidRDefault="00203607" w:rsidP="00A3568A">
            <w:pPr>
              <w:pStyle w:val="Sinespaciado"/>
              <w:jc w:val="center"/>
              <w:rPr>
                <w:sz w:val="24"/>
                <w:szCs w:val="24"/>
              </w:rPr>
            </w:pPr>
            <w:r w:rsidRPr="00A3568A">
              <w:rPr>
                <w:sz w:val="24"/>
                <w:szCs w:val="24"/>
              </w:rPr>
              <w:t>Conocer el funcionamiento y utilidad de las herramientas.</w:t>
            </w:r>
          </w:p>
        </w:tc>
      </w:tr>
    </w:tbl>
    <w:p w:rsidR="00272A0B" w:rsidRDefault="00272A0B" w:rsidP="00A3568A">
      <w:pPr>
        <w:pStyle w:val="Estilo1"/>
        <w:spacing w:before="100" w:beforeAutospacing="1" w:after="100" w:afterAutospacing="1"/>
        <w:ind w:left="0"/>
        <w:jc w:val="center"/>
        <w:rPr>
          <w:rFonts w:ascii="Arial" w:hAnsi="Arial" w:cs="Arial"/>
        </w:rPr>
      </w:pPr>
    </w:p>
    <w:p w:rsidR="00FB1129" w:rsidRDefault="00FB1129" w:rsidP="001C09BE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  <w:sectPr w:rsidR="00FB1129" w:rsidSect="00FB1129">
          <w:headerReference w:type="default" r:id="rId44"/>
          <w:pgSz w:w="16838" w:h="11906" w:orient="landscape" w:code="9"/>
          <w:pgMar w:top="1531" w:right="2041" w:bottom="1418" w:left="1418" w:header="624" w:footer="567" w:gutter="0"/>
          <w:cols w:space="708"/>
          <w:formProt w:val="0"/>
          <w:docGrid w:linePitch="360"/>
        </w:sectPr>
      </w:pPr>
    </w:p>
    <w:p w:rsidR="00FB1129" w:rsidRDefault="00FB1129" w:rsidP="00433C3E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p w:rsidR="00CB6FA0" w:rsidRPr="00760247" w:rsidRDefault="00CB6FA0" w:rsidP="00A9071C">
      <w:pPr>
        <w:pStyle w:val="Ttulo1"/>
      </w:pPr>
      <w:bookmarkStart w:id="28" w:name="_Toc197147362"/>
      <w:r>
        <w:t>Plan de adquisiciones</w:t>
      </w:r>
      <w:bookmarkEnd w:id="2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91"/>
        <w:gridCol w:w="2629"/>
        <w:gridCol w:w="2546"/>
        <w:gridCol w:w="2099"/>
      </w:tblGrid>
      <w:tr w:rsidR="00CB6FA0" w:rsidRPr="00462708" w:rsidTr="00D868D1">
        <w:trPr>
          <w:trHeight w:val="347"/>
        </w:trPr>
        <w:tc>
          <w:tcPr>
            <w:tcW w:w="1791" w:type="dxa"/>
            <w:shd w:val="clear" w:color="auto" w:fill="D9D9D9"/>
            <w:vAlign w:val="center"/>
          </w:tcPr>
          <w:p w:rsidR="00CB6FA0" w:rsidRPr="00462708" w:rsidRDefault="00CB6FA0" w:rsidP="00D868D1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Ítem</w:t>
            </w:r>
          </w:p>
        </w:tc>
        <w:tc>
          <w:tcPr>
            <w:tcW w:w="2646" w:type="dxa"/>
            <w:shd w:val="clear" w:color="auto" w:fill="D9D9D9"/>
            <w:vAlign w:val="center"/>
          </w:tcPr>
          <w:p w:rsidR="00CB6FA0" w:rsidRPr="00462708" w:rsidRDefault="00CB6FA0" w:rsidP="00D868D1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Descripción</w:t>
            </w:r>
          </w:p>
        </w:tc>
        <w:tc>
          <w:tcPr>
            <w:tcW w:w="2563" w:type="dxa"/>
            <w:shd w:val="clear" w:color="auto" w:fill="D9D9D9"/>
            <w:vAlign w:val="center"/>
          </w:tcPr>
          <w:p w:rsidR="00CB6FA0" w:rsidRPr="00462708" w:rsidRDefault="00CB6FA0" w:rsidP="00D868D1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Se necesita para la fecha</w:t>
            </w:r>
          </w:p>
        </w:tc>
        <w:tc>
          <w:tcPr>
            <w:tcW w:w="2107" w:type="dxa"/>
            <w:shd w:val="clear" w:color="auto" w:fill="D9D9D9"/>
            <w:vAlign w:val="center"/>
          </w:tcPr>
          <w:p w:rsidR="00CB6FA0" w:rsidRPr="00462708" w:rsidRDefault="00CB6FA0" w:rsidP="00D868D1">
            <w:pPr>
              <w:jc w:val="center"/>
              <w:rPr>
                <w:rFonts w:ascii="Arial" w:hAnsi="Arial" w:cs="Arial"/>
                <w:b/>
                <w:bCs/>
                <w:i/>
              </w:rPr>
            </w:pPr>
            <w:r>
              <w:rPr>
                <w:rFonts w:ascii="Arial" w:hAnsi="Arial" w:cs="Arial"/>
                <w:b/>
                <w:bCs/>
                <w:i/>
              </w:rPr>
              <w:t>Estrategia de adquisición</w:t>
            </w:r>
          </w:p>
        </w:tc>
      </w:tr>
      <w:tr w:rsidR="00CB6FA0" w:rsidRPr="00462708" w:rsidTr="00D868D1">
        <w:trPr>
          <w:trHeight w:val="360"/>
        </w:trPr>
        <w:tc>
          <w:tcPr>
            <w:tcW w:w="1791" w:type="dxa"/>
            <w:vAlign w:val="center"/>
          </w:tcPr>
          <w:p w:rsidR="00CB6FA0" w:rsidRPr="00462708" w:rsidRDefault="0027420B" w:rsidP="00D868D1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Computadoras</w:t>
            </w:r>
          </w:p>
        </w:tc>
        <w:tc>
          <w:tcPr>
            <w:tcW w:w="2646" w:type="dxa"/>
            <w:vAlign w:val="center"/>
          </w:tcPr>
          <w:p w:rsidR="00CB6FA0" w:rsidRPr="00462708" w:rsidRDefault="00CB6FA0" w:rsidP="00D868D1">
            <w:pPr>
              <w:jc w:val="center"/>
              <w:rPr>
                <w:rFonts w:ascii="Arial" w:hAnsi="Arial" w:cs="Arial"/>
                <w:iCs/>
              </w:rPr>
            </w:pPr>
          </w:p>
        </w:tc>
        <w:tc>
          <w:tcPr>
            <w:tcW w:w="2563" w:type="dxa"/>
            <w:vAlign w:val="center"/>
          </w:tcPr>
          <w:p w:rsidR="00CB6FA0" w:rsidRPr="00462708" w:rsidRDefault="00A54938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25/10/2014</w:t>
            </w:r>
          </w:p>
        </w:tc>
        <w:tc>
          <w:tcPr>
            <w:tcW w:w="2107" w:type="dxa"/>
            <w:vAlign w:val="center"/>
          </w:tcPr>
          <w:p w:rsidR="00CB6FA0" w:rsidRPr="00462708" w:rsidRDefault="0027420B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Compra al mayoreo</w:t>
            </w:r>
          </w:p>
        </w:tc>
      </w:tr>
      <w:tr w:rsidR="00CB6FA0" w:rsidRPr="00462708" w:rsidTr="00D868D1">
        <w:trPr>
          <w:trHeight w:val="360"/>
        </w:trPr>
        <w:tc>
          <w:tcPr>
            <w:tcW w:w="1791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Hojas de papel</w:t>
            </w:r>
          </w:p>
        </w:tc>
        <w:tc>
          <w:tcPr>
            <w:tcW w:w="2646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Tamaño carta</w:t>
            </w:r>
          </w:p>
        </w:tc>
        <w:tc>
          <w:tcPr>
            <w:tcW w:w="2563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28/10/2014</w:t>
            </w:r>
          </w:p>
        </w:tc>
        <w:tc>
          <w:tcPr>
            <w:tcW w:w="2107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Compra al mayoreo</w:t>
            </w:r>
          </w:p>
        </w:tc>
      </w:tr>
      <w:tr w:rsidR="00CB6FA0" w:rsidRPr="00462708" w:rsidTr="00D868D1">
        <w:trPr>
          <w:trHeight w:val="360"/>
        </w:trPr>
        <w:tc>
          <w:tcPr>
            <w:tcW w:w="1791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Impresoras</w:t>
            </w:r>
          </w:p>
        </w:tc>
        <w:tc>
          <w:tcPr>
            <w:tcW w:w="2646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HP  B/N</w:t>
            </w:r>
          </w:p>
        </w:tc>
        <w:tc>
          <w:tcPr>
            <w:tcW w:w="2563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30/10/2014</w:t>
            </w:r>
          </w:p>
        </w:tc>
        <w:tc>
          <w:tcPr>
            <w:tcW w:w="2107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Compra al mayoreo</w:t>
            </w:r>
          </w:p>
        </w:tc>
      </w:tr>
      <w:tr w:rsidR="00CB6FA0" w:rsidRPr="00462708" w:rsidTr="00D868D1">
        <w:trPr>
          <w:trHeight w:val="360"/>
        </w:trPr>
        <w:tc>
          <w:tcPr>
            <w:tcW w:w="1791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Útiles de oficina</w:t>
            </w:r>
          </w:p>
        </w:tc>
        <w:tc>
          <w:tcPr>
            <w:tcW w:w="2646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De todo tipo</w:t>
            </w:r>
          </w:p>
        </w:tc>
        <w:tc>
          <w:tcPr>
            <w:tcW w:w="2563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28/10/2014</w:t>
            </w:r>
          </w:p>
        </w:tc>
        <w:tc>
          <w:tcPr>
            <w:tcW w:w="2107" w:type="dxa"/>
            <w:vAlign w:val="center"/>
          </w:tcPr>
          <w:p w:rsidR="00CB6FA0" w:rsidRPr="00462708" w:rsidRDefault="000F56BA" w:rsidP="00D868D1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Compra al mayoreo</w:t>
            </w:r>
          </w:p>
        </w:tc>
      </w:tr>
    </w:tbl>
    <w:p w:rsidR="00433C3E" w:rsidRPr="00760247" w:rsidRDefault="00433C3E" w:rsidP="00433C3E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p w:rsidR="001C09BE" w:rsidRDefault="001C09B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433C3E" w:rsidRDefault="00433C3E" w:rsidP="001C09BE">
      <w:pPr>
        <w:jc w:val="both"/>
      </w:pPr>
    </w:p>
    <w:p w:rsidR="002A380D" w:rsidRPr="002A380D" w:rsidRDefault="002A380D" w:rsidP="001C09BE">
      <w:pPr>
        <w:jc w:val="both"/>
      </w:pPr>
    </w:p>
    <w:p w:rsidR="00364F89" w:rsidRDefault="00364F89" w:rsidP="00364F89">
      <w:pPr>
        <w:pStyle w:val="Ttulo1"/>
        <w:jc w:val="left"/>
      </w:pPr>
      <w:bookmarkStart w:id="29" w:name="_Toc197147363"/>
      <w:bookmarkStart w:id="30" w:name="_Toc197147364"/>
      <w:r>
        <w:t xml:space="preserve">       13 Organización del proyect</w:t>
      </w:r>
      <w:bookmarkEnd w:id="29"/>
      <w:r>
        <w:t>o</w:t>
      </w:r>
    </w:p>
    <w:p w:rsidR="0014610C" w:rsidRPr="00995CED" w:rsidRDefault="002F3C7F" w:rsidP="00F46613">
      <w:pPr>
        <w:pStyle w:val="Ttulo2"/>
        <w:numPr>
          <w:ilvl w:val="0"/>
          <w:numId w:val="0"/>
        </w:numPr>
        <w:ind w:left="567"/>
      </w:pPr>
      <w:r>
        <w:rPr>
          <w:noProof/>
          <w:lang w:val="es-MX" w:eastAsia="es-MX"/>
        </w:rPr>
        <w:drawing>
          <wp:anchor distT="0" distB="0" distL="114300" distR="114300" simplePos="0" relativeHeight="251230208" behindDoc="0" locked="0" layoutInCell="1" allowOverlap="1" wp14:anchorId="1AABBB76" wp14:editId="49434C53">
            <wp:simplePos x="0" y="0"/>
            <wp:positionH relativeFrom="margin">
              <wp:posOffset>-550545</wp:posOffset>
            </wp:positionH>
            <wp:positionV relativeFrom="paragraph">
              <wp:posOffset>348615</wp:posOffset>
            </wp:positionV>
            <wp:extent cx="7010400" cy="5090795"/>
            <wp:effectExtent l="0" t="0" r="19050" b="0"/>
            <wp:wrapSquare wrapText="bothSides"/>
            <wp:docPr id="18" name="Diagrama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81A">
        <w:rPr>
          <w:noProof/>
          <w:lang w:val="es-MX" w:eastAsia="es-MX"/>
        </w:rPr>
        <w:drawing>
          <wp:anchor distT="0" distB="0" distL="114300" distR="114300" simplePos="0" relativeHeight="251251712" behindDoc="1" locked="0" layoutInCell="1" allowOverlap="1" wp14:anchorId="35D3D74E" wp14:editId="1AF7AC4C">
            <wp:simplePos x="0" y="0"/>
            <wp:positionH relativeFrom="column">
              <wp:posOffset>1194082</wp:posOffset>
            </wp:positionH>
            <wp:positionV relativeFrom="paragraph">
              <wp:posOffset>1717534</wp:posOffset>
            </wp:positionV>
            <wp:extent cx="1151255" cy="360680"/>
            <wp:effectExtent l="0" t="0" r="0" b="127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25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F89">
        <w:t>1</w:t>
      </w:r>
      <w:r w:rsidR="00F63641">
        <w:t>3.1</w:t>
      </w:r>
      <w:r w:rsidR="0014610C">
        <w:t>Organigrama del proyecto</w:t>
      </w:r>
      <w:bookmarkEnd w:id="30"/>
    </w:p>
    <w:p w:rsidR="00554B2F" w:rsidRDefault="00554B2F" w:rsidP="00A9071C">
      <w:pPr>
        <w:pStyle w:val="Estilo2"/>
        <w:spacing w:before="100" w:beforeAutospacing="1" w:after="100" w:afterAutospacing="1"/>
        <w:ind w:left="0"/>
        <w:rPr>
          <w:rFonts w:ascii="Arial" w:hAnsi="Arial" w:cs="Arial"/>
        </w:rPr>
      </w:pPr>
    </w:p>
    <w:p w:rsidR="00433C3E" w:rsidRDefault="00433C3E" w:rsidP="00A9071C">
      <w:pPr>
        <w:pStyle w:val="Estilo2"/>
        <w:spacing w:before="100" w:beforeAutospacing="1" w:after="100" w:afterAutospacing="1"/>
        <w:ind w:left="0"/>
        <w:rPr>
          <w:rFonts w:ascii="Arial" w:hAnsi="Arial" w:cs="Arial"/>
        </w:rPr>
      </w:pPr>
    </w:p>
    <w:p w:rsidR="00433C3E" w:rsidRDefault="00433C3E" w:rsidP="00433C3E">
      <w:pPr>
        <w:pStyle w:val="Estilo2"/>
        <w:spacing w:before="100" w:beforeAutospacing="1" w:after="100" w:afterAutospacing="1"/>
        <w:ind w:left="0"/>
        <w:rPr>
          <w:rFonts w:ascii="Arial" w:hAnsi="Arial" w:cs="Arial"/>
        </w:rPr>
      </w:pPr>
    </w:p>
    <w:p w:rsidR="00433C3E" w:rsidRDefault="00433C3E" w:rsidP="00433C3E">
      <w:pPr>
        <w:pStyle w:val="Estilo2"/>
        <w:spacing w:before="100" w:beforeAutospacing="1" w:after="100" w:afterAutospacing="1"/>
        <w:ind w:left="0"/>
        <w:rPr>
          <w:rFonts w:ascii="Arial" w:hAnsi="Arial" w:cs="Arial"/>
        </w:rPr>
      </w:pPr>
    </w:p>
    <w:p w:rsidR="00433C3E" w:rsidRDefault="00433C3E" w:rsidP="00433C3E">
      <w:pPr>
        <w:pStyle w:val="Estilo2"/>
        <w:spacing w:before="100" w:beforeAutospacing="1" w:after="100" w:afterAutospacing="1"/>
        <w:ind w:left="0"/>
        <w:rPr>
          <w:rFonts w:ascii="Arial" w:hAnsi="Arial" w:cs="Arial"/>
        </w:rPr>
      </w:pPr>
    </w:p>
    <w:p w:rsidR="00433C3E" w:rsidRDefault="00433C3E" w:rsidP="00433C3E">
      <w:pPr>
        <w:pStyle w:val="Estilo2"/>
        <w:spacing w:before="100" w:beforeAutospacing="1" w:after="100" w:afterAutospacing="1"/>
        <w:ind w:left="0"/>
        <w:rPr>
          <w:rFonts w:ascii="Arial" w:hAnsi="Arial" w:cs="Arial"/>
        </w:rPr>
      </w:pPr>
    </w:p>
    <w:p w:rsidR="0014610C" w:rsidRPr="0089533A" w:rsidRDefault="00364F89" w:rsidP="00F46613">
      <w:pPr>
        <w:pStyle w:val="Ttulo2"/>
        <w:numPr>
          <w:ilvl w:val="0"/>
          <w:numId w:val="0"/>
        </w:numPr>
        <w:ind w:left="567"/>
      </w:pPr>
      <w:bookmarkStart w:id="31" w:name="_Toc197147365"/>
      <w:r>
        <w:lastRenderedPageBreak/>
        <w:t>1</w:t>
      </w:r>
      <w:r w:rsidR="00F63641">
        <w:t>3.2</w:t>
      </w:r>
      <w:r w:rsidR="0014610C">
        <w:t>Responsabilidades</w:t>
      </w:r>
      <w:bookmarkEnd w:id="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19"/>
        <w:gridCol w:w="2557"/>
        <w:gridCol w:w="4097"/>
      </w:tblGrid>
      <w:tr w:rsidR="00357147" w:rsidRPr="00357147" w:rsidTr="00A87CD0">
        <w:tc>
          <w:tcPr>
            <w:tcW w:w="2628" w:type="dxa"/>
            <w:shd w:val="clear" w:color="auto" w:fill="D9D9D9"/>
            <w:vAlign w:val="center"/>
          </w:tcPr>
          <w:p w:rsidR="00357147" w:rsidRPr="00357147" w:rsidRDefault="00357147" w:rsidP="00A87CD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Interesado</w:t>
            </w:r>
          </w:p>
        </w:tc>
        <w:tc>
          <w:tcPr>
            <w:tcW w:w="2700" w:type="dxa"/>
            <w:shd w:val="clear" w:color="auto" w:fill="D9D9D9"/>
            <w:vAlign w:val="center"/>
          </w:tcPr>
          <w:p w:rsidR="00357147" w:rsidRPr="00357147" w:rsidRDefault="00357147" w:rsidP="00A87CD0">
            <w:pPr>
              <w:jc w:val="center"/>
              <w:rPr>
                <w:rFonts w:ascii="Arial" w:hAnsi="Arial" w:cs="Arial"/>
                <w:b/>
                <w:bCs/>
              </w:rPr>
            </w:pPr>
            <w:r w:rsidRPr="00357147">
              <w:rPr>
                <w:rFonts w:ascii="Arial" w:hAnsi="Arial" w:cs="Arial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ombre</w:t>
            </w:r>
          </w:p>
        </w:tc>
        <w:tc>
          <w:tcPr>
            <w:tcW w:w="4248" w:type="dxa"/>
            <w:shd w:val="clear" w:color="auto" w:fill="D9D9D9"/>
            <w:vAlign w:val="center"/>
          </w:tcPr>
          <w:p w:rsidR="00357147" w:rsidRPr="00357147" w:rsidRDefault="00357147" w:rsidP="00A87CD0">
            <w:pPr>
              <w:jc w:val="center"/>
              <w:rPr>
                <w:rFonts w:ascii="Arial" w:hAnsi="Arial" w:cs="Arial"/>
                <w:b/>
                <w:bCs/>
              </w:rPr>
            </w:pPr>
            <w:r w:rsidRPr="00357147">
              <w:rPr>
                <w:rFonts w:ascii="Arial" w:hAnsi="Arial" w:cs="Arial"/>
                <w:b/>
                <w:bCs/>
              </w:rPr>
              <w:t>Ro</w:t>
            </w:r>
            <w:r>
              <w:rPr>
                <w:rFonts w:ascii="Arial" w:hAnsi="Arial" w:cs="Arial"/>
                <w:b/>
                <w:bCs/>
              </w:rPr>
              <w:t>l/Responsabilidad</w:t>
            </w:r>
          </w:p>
        </w:tc>
      </w:tr>
      <w:tr w:rsidR="00357147" w:rsidRPr="00357147" w:rsidTr="00A87CD0">
        <w:trPr>
          <w:trHeight w:val="360"/>
        </w:trPr>
        <w:tc>
          <w:tcPr>
            <w:tcW w:w="2628" w:type="dxa"/>
            <w:vAlign w:val="center"/>
          </w:tcPr>
          <w:p w:rsidR="00357147" w:rsidRPr="00357147" w:rsidRDefault="00BE6D71" w:rsidP="00A87CD0">
            <w:pPr>
              <w:jc w:val="center"/>
              <w:rPr>
                <w:rFonts w:ascii="Arial" w:hAnsi="Arial" w:cs="Arial"/>
                <w:sz w:val="22"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357147" w:rsidRPr="00357147" w:rsidRDefault="00BE6D71" w:rsidP="00A87CD0">
            <w:pPr>
              <w:pStyle w:val="Fecha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Je</w:t>
            </w:r>
            <w:r w:rsidR="001C09BE">
              <w:rPr>
                <w:rFonts w:ascii="Arial" w:hAnsi="Arial" w:cs="Arial"/>
                <w:sz w:val="22"/>
              </w:rPr>
              <w:t>ssica, Wendy</w:t>
            </w:r>
          </w:p>
        </w:tc>
        <w:tc>
          <w:tcPr>
            <w:tcW w:w="4248" w:type="dxa"/>
            <w:vAlign w:val="center"/>
          </w:tcPr>
          <w:p w:rsidR="00357147" w:rsidRPr="00357147" w:rsidRDefault="00BE6D71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Creación de B</w:t>
            </w:r>
            <w:r w:rsidR="00843D1D">
              <w:rPr>
                <w:rFonts w:ascii="Arial" w:hAnsi="Arial" w:cs="Arial"/>
                <w:sz w:val="22"/>
              </w:rPr>
              <w:t>ase de Datos</w:t>
            </w:r>
          </w:p>
        </w:tc>
      </w:tr>
      <w:tr w:rsidR="00433C3E" w:rsidRPr="00357147" w:rsidTr="00A87CD0">
        <w:trPr>
          <w:trHeight w:val="360"/>
        </w:trPr>
        <w:tc>
          <w:tcPr>
            <w:tcW w:w="2628" w:type="dxa"/>
            <w:vAlign w:val="center"/>
          </w:tcPr>
          <w:p w:rsidR="00433C3E" w:rsidRPr="005A08A3" w:rsidRDefault="00433C3E" w:rsidP="00A87CD0">
            <w:pPr>
              <w:jc w:val="center"/>
              <w:rPr>
                <w:rFonts w:ascii="Brush Script MT" w:hAnsi="Brush Script MT" w:cs="Arial"/>
                <w:sz w:val="28"/>
                <w:szCs w:val="28"/>
                <w:lang w:val="es-ES_tradnl"/>
              </w:rPr>
            </w:pPr>
            <w:proofErr w:type="spellStart"/>
            <w:r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433C3E" w:rsidRDefault="00227BD8" w:rsidP="00A87CD0">
            <w:pPr>
              <w:pStyle w:val="Fecha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Tania Sanchez</w:t>
            </w:r>
          </w:p>
        </w:tc>
        <w:tc>
          <w:tcPr>
            <w:tcW w:w="4248" w:type="dxa"/>
            <w:vAlign w:val="center"/>
          </w:tcPr>
          <w:p w:rsidR="00433C3E" w:rsidRDefault="00433C3E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Requerimientos del proyecto (entregables)</w:t>
            </w:r>
          </w:p>
        </w:tc>
      </w:tr>
      <w:tr w:rsidR="00357147" w:rsidRPr="00357147" w:rsidTr="00A87CD0">
        <w:trPr>
          <w:trHeight w:val="360"/>
        </w:trPr>
        <w:tc>
          <w:tcPr>
            <w:tcW w:w="2628" w:type="dxa"/>
            <w:vAlign w:val="center"/>
          </w:tcPr>
          <w:p w:rsidR="00357147" w:rsidRPr="00357147" w:rsidRDefault="00BE6D71" w:rsidP="00A87CD0">
            <w:pPr>
              <w:jc w:val="center"/>
              <w:rPr>
                <w:rFonts w:ascii="Arial" w:hAnsi="Arial" w:cs="Arial"/>
                <w:sz w:val="22"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357147" w:rsidRPr="00357147" w:rsidRDefault="001C09BE" w:rsidP="00A87CD0">
            <w:pPr>
              <w:pStyle w:val="Fecha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Jessica, Wendy</w:t>
            </w:r>
          </w:p>
        </w:tc>
        <w:tc>
          <w:tcPr>
            <w:tcW w:w="4248" w:type="dxa"/>
            <w:vAlign w:val="center"/>
          </w:tcPr>
          <w:p w:rsidR="00357147" w:rsidRPr="00357147" w:rsidRDefault="00843D1D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Diseño de la Base de Datos</w:t>
            </w:r>
          </w:p>
        </w:tc>
      </w:tr>
      <w:tr w:rsidR="00CB6FA0" w:rsidRPr="00357147" w:rsidTr="00A87CD0">
        <w:trPr>
          <w:trHeight w:val="360"/>
        </w:trPr>
        <w:tc>
          <w:tcPr>
            <w:tcW w:w="2628" w:type="dxa"/>
            <w:vAlign w:val="center"/>
          </w:tcPr>
          <w:p w:rsidR="00CB6FA0" w:rsidRPr="00357147" w:rsidRDefault="00BE6D71" w:rsidP="00A87CD0">
            <w:pPr>
              <w:jc w:val="center"/>
              <w:rPr>
                <w:rFonts w:ascii="Arial" w:hAnsi="Arial" w:cs="Arial"/>
                <w:sz w:val="22"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CB6FA0" w:rsidRPr="00BE6D71" w:rsidRDefault="001C09BE" w:rsidP="00A87CD0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</w:rPr>
              <w:t>Jessica, Wendy</w:t>
            </w:r>
          </w:p>
        </w:tc>
        <w:tc>
          <w:tcPr>
            <w:tcW w:w="4248" w:type="dxa"/>
            <w:vAlign w:val="center"/>
          </w:tcPr>
          <w:p w:rsidR="00CB6FA0" w:rsidRPr="00357147" w:rsidRDefault="00843D1D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Diseño de la Base de Datos</w:t>
            </w:r>
          </w:p>
        </w:tc>
      </w:tr>
      <w:tr w:rsidR="00CB6FA0" w:rsidRPr="00357147" w:rsidTr="00A87CD0">
        <w:trPr>
          <w:trHeight w:val="360"/>
        </w:trPr>
        <w:tc>
          <w:tcPr>
            <w:tcW w:w="2628" w:type="dxa"/>
            <w:vAlign w:val="center"/>
          </w:tcPr>
          <w:p w:rsidR="00CB6FA0" w:rsidRPr="00357147" w:rsidRDefault="00BE6D71" w:rsidP="00A87CD0">
            <w:pPr>
              <w:jc w:val="center"/>
              <w:rPr>
                <w:rFonts w:ascii="Arial" w:hAnsi="Arial" w:cs="Arial"/>
                <w:sz w:val="22"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CB6FA0" w:rsidRPr="00BE6D71" w:rsidRDefault="00227BD8" w:rsidP="00A87CD0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 xml:space="preserve">Tania </w:t>
            </w:r>
            <w:proofErr w:type="spellStart"/>
            <w:r>
              <w:rPr>
                <w:rFonts w:ascii="Arial" w:hAnsi="Arial" w:cs="Arial"/>
                <w:sz w:val="22"/>
                <w:lang w:val="es-MX"/>
              </w:rPr>
              <w:t>Sanchez</w:t>
            </w:r>
            <w:proofErr w:type="spellEnd"/>
          </w:p>
        </w:tc>
        <w:tc>
          <w:tcPr>
            <w:tcW w:w="4248" w:type="dxa"/>
            <w:vAlign w:val="center"/>
          </w:tcPr>
          <w:p w:rsidR="00CB6FA0" w:rsidRPr="00357147" w:rsidRDefault="00843D1D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Creación de Tablas Entidad-Relación</w:t>
            </w:r>
          </w:p>
        </w:tc>
      </w:tr>
      <w:tr w:rsidR="00CB6FA0" w:rsidRPr="00357147" w:rsidTr="00A87CD0">
        <w:trPr>
          <w:trHeight w:val="360"/>
        </w:trPr>
        <w:tc>
          <w:tcPr>
            <w:tcW w:w="2628" w:type="dxa"/>
            <w:vAlign w:val="center"/>
          </w:tcPr>
          <w:p w:rsidR="00CB6FA0" w:rsidRPr="00357147" w:rsidRDefault="00BE6D71" w:rsidP="00A87CD0">
            <w:pPr>
              <w:jc w:val="center"/>
              <w:rPr>
                <w:rFonts w:ascii="Arial" w:hAnsi="Arial" w:cs="Arial"/>
                <w:sz w:val="22"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CB6FA0" w:rsidRPr="00BE6D71" w:rsidRDefault="00227BD8" w:rsidP="00A87CD0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 xml:space="preserve">Tania </w:t>
            </w:r>
            <w:proofErr w:type="spellStart"/>
            <w:r>
              <w:rPr>
                <w:rFonts w:ascii="Arial" w:hAnsi="Arial" w:cs="Arial"/>
                <w:sz w:val="22"/>
                <w:lang w:val="es-MX"/>
              </w:rPr>
              <w:t>Sanchez</w:t>
            </w:r>
            <w:proofErr w:type="spellEnd"/>
          </w:p>
        </w:tc>
        <w:tc>
          <w:tcPr>
            <w:tcW w:w="4248" w:type="dxa"/>
            <w:vAlign w:val="center"/>
          </w:tcPr>
          <w:p w:rsidR="00843D1D" w:rsidRPr="00357147" w:rsidRDefault="00843D1D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Creación de documentación</w:t>
            </w:r>
          </w:p>
        </w:tc>
      </w:tr>
      <w:tr w:rsidR="00843D1D" w:rsidRPr="00357147" w:rsidTr="00A87CD0">
        <w:trPr>
          <w:trHeight w:val="360"/>
        </w:trPr>
        <w:tc>
          <w:tcPr>
            <w:tcW w:w="2628" w:type="dxa"/>
            <w:vAlign w:val="center"/>
          </w:tcPr>
          <w:p w:rsidR="00843D1D" w:rsidRDefault="00843D1D" w:rsidP="00A87CD0">
            <w:pPr>
              <w:jc w:val="center"/>
            </w:pP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843D1D" w:rsidRDefault="00843D1D" w:rsidP="00A87CD0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Romario Vidal Monje</w:t>
            </w:r>
          </w:p>
        </w:tc>
        <w:tc>
          <w:tcPr>
            <w:tcW w:w="4248" w:type="dxa"/>
            <w:vAlign w:val="center"/>
          </w:tcPr>
          <w:p w:rsidR="00843D1D" w:rsidRDefault="00843D1D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Diseñador del Sistema</w:t>
            </w:r>
          </w:p>
        </w:tc>
      </w:tr>
      <w:tr w:rsidR="00843D1D" w:rsidRPr="00357147" w:rsidTr="00A87CD0">
        <w:trPr>
          <w:trHeight w:val="360"/>
        </w:trPr>
        <w:tc>
          <w:tcPr>
            <w:tcW w:w="2628" w:type="dxa"/>
            <w:vAlign w:val="center"/>
          </w:tcPr>
          <w:p w:rsidR="00843D1D" w:rsidRDefault="00843D1D" w:rsidP="00A87CD0">
            <w:pPr>
              <w:jc w:val="center"/>
            </w:pP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843D1D" w:rsidRDefault="00843D1D" w:rsidP="00227BD8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Romario</w:t>
            </w:r>
            <w:r w:rsidR="001C09BE">
              <w:rPr>
                <w:rFonts w:ascii="Arial" w:hAnsi="Arial" w:cs="Arial"/>
                <w:sz w:val="22"/>
                <w:lang w:val="es-MX"/>
              </w:rPr>
              <w:t xml:space="preserve">, </w:t>
            </w:r>
            <w:r w:rsidR="00227BD8">
              <w:rPr>
                <w:rFonts w:ascii="Arial" w:hAnsi="Arial" w:cs="Arial"/>
                <w:sz w:val="22"/>
                <w:lang w:val="es-MX"/>
              </w:rPr>
              <w:t>Tania</w:t>
            </w:r>
          </w:p>
        </w:tc>
        <w:tc>
          <w:tcPr>
            <w:tcW w:w="4248" w:type="dxa"/>
            <w:vAlign w:val="center"/>
          </w:tcPr>
          <w:p w:rsidR="00843D1D" w:rsidRDefault="00843D1D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Entrevistador</w:t>
            </w:r>
          </w:p>
        </w:tc>
      </w:tr>
      <w:tr w:rsidR="00843D1D" w:rsidRPr="00357147" w:rsidTr="00A87CD0">
        <w:trPr>
          <w:trHeight w:val="360"/>
        </w:trPr>
        <w:tc>
          <w:tcPr>
            <w:tcW w:w="2628" w:type="dxa"/>
            <w:vAlign w:val="center"/>
          </w:tcPr>
          <w:p w:rsidR="00843D1D" w:rsidRDefault="00843D1D" w:rsidP="00A87CD0">
            <w:pPr>
              <w:jc w:val="center"/>
            </w:pP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843D1D" w:rsidRDefault="00843D1D" w:rsidP="00A87CD0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Romario Vidal Monje</w:t>
            </w:r>
          </w:p>
        </w:tc>
        <w:tc>
          <w:tcPr>
            <w:tcW w:w="4248" w:type="dxa"/>
            <w:vAlign w:val="center"/>
          </w:tcPr>
          <w:p w:rsidR="00843D1D" w:rsidRDefault="00AD3516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Programador</w:t>
            </w:r>
          </w:p>
        </w:tc>
      </w:tr>
      <w:tr w:rsidR="00843D1D" w:rsidRPr="00357147" w:rsidTr="00A87CD0">
        <w:trPr>
          <w:trHeight w:val="360"/>
        </w:trPr>
        <w:tc>
          <w:tcPr>
            <w:tcW w:w="2628" w:type="dxa"/>
            <w:vAlign w:val="center"/>
          </w:tcPr>
          <w:p w:rsidR="00843D1D" w:rsidRDefault="00843D1D" w:rsidP="00A87CD0">
            <w:pPr>
              <w:jc w:val="center"/>
            </w:pP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843D1D" w:rsidRDefault="00433C3E" w:rsidP="00227BD8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Romario</w:t>
            </w:r>
            <w:r w:rsidR="001C09BE">
              <w:rPr>
                <w:rFonts w:ascii="Arial" w:hAnsi="Arial" w:cs="Arial"/>
                <w:sz w:val="22"/>
                <w:lang w:val="es-MX"/>
              </w:rPr>
              <w:t xml:space="preserve">, </w:t>
            </w:r>
            <w:r w:rsidR="00227BD8">
              <w:rPr>
                <w:rFonts w:ascii="Arial" w:hAnsi="Arial" w:cs="Arial"/>
                <w:sz w:val="22"/>
                <w:lang w:val="es-MX"/>
              </w:rPr>
              <w:t>Tania</w:t>
            </w:r>
          </w:p>
        </w:tc>
        <w:tc>
          <w:tcPr>
            <w:tcW w:w="4248" w:type="dxa"/>
            <w:vAlign w:val="center"/>
          </w:tcPr>
          <w:p w:rsidR="00843D1D" w:rsidRDefault="00AD3516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Diseñador</w:t>
            </w:r>
          </w:p>
        </w:tc>
      </w:tr>
      <w:tr w:rsidR="00843D1D" w:rsidRPr="00357147" w:rsidTr="00A87CD0">
        <w:trPr>
          <w:trHeight w:val="360"/>
        </w:trPr>
        <w:tc>
          <w:tcPr>
            <w:tcW w:w="2628" w:type="dxa"/>
            <w:vAlign w:val="center"/>
          </w:tcPr>
          <w:p w:rsidR="00843D1D" w:rsidRDefault="00843D1D" w:rsidP="00A87CD0">
            <w:pPr>
              <w:jc w:val="center"/>
            </w:pP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843D1D" w:rsidRDefault="00227BD8" w:rsidP="00A87CD0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 xml:space="preserve">Tania </w:t>
            </w:r>
            <w:proofErr w:type="spellStart"/>
            <w:r>
              <w:rPr>
                <w:rFonts w:ascii="Arial" w:hAnsi="Arial" w:cs="Arial"/>
                <w:sz w:val="22"/>
                <w:lang w:val="es-MX"/>
              </w:rPr>
              <w:t>Sanchez</w:t>
            </w:r>
            <w:proofErr w:type="spellEnd"/>
          </w:p>
        </w:tc>
        <w:tc>
          <w:tcPr>
            <w:tcW w:w="4248" w:type="dxa"/>
            <w:vAlign w:val="center"/>
          </w:tcPr>
          <w:p w:rsidR="00843D1D" w:rsidRDefault="00AD3516" w:rsidP="00A87CD0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Analista</w:t>
            </w:r>
          </w:p>
        </w:tc>
      </w:tr>
      <w:tr w:rsidR="00843D1D" w:rsidRPr="00357147" w:rsidTr="00A87CD0">
        <w:trPr>
          <w:trHeight w:val="360"/>
        </w:trPr>
        <w:tc>
          <w:tcPr>
            <w:tcW w:w="2628" w:type="dxa"/>
            <w:vAlign w:val="center"/>
          </w:tcPr>
          <w:p w:rsidR="00843D1D" w:rsidRDefault="00843D1D" w:rsidP="00A87CD0">
            <w:pPr>
              <w:jc w:val="center"/>
            </w:pP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F1FFB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2700" w:type="dxa"/>
            <w:vAlign w:val="center"/>
          </w:tcPr>
          <w:p w:rsidR="00843D1D" w:rsidRDefault="00227BD8" w:rsidP="00A87CD0">
            <w:pPr>
              <w:pStyle w:val="Fecha"/>
              <w:jc w:val="center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 xml:space="preserve">Tania </w:t>
            </w:r>
            <w:proofErr w:type="spellStart"/>
            <w:r>
              <w:rPr>
                <w:rFonts w:ascii="Arial" w:hAnsi="Arial" w:cs="Arial"/>
                <w:sz w:val="22"/>
                <w:lang w:val="es-MX"/>
              </w:rPr>
              <w:t>Sanchez</w:t>
            </w:r>
            <w:proofErr w:type="spellEnd"/>
          </w:p>
        </w:tc>
        <w:tc>
          <w:tcPr>
            <w:tcW w:w="4248" w:type="dxa"/>
            <w:vAlign w:val="center"/>
          </w:tcPr>
          <w:p w:rsidR="00843D1D" w:rsidRDefault="00AD3516" w:rsidP="00A87CD0">
            <w:pPr>
              <w:jc w:val="center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Tester</w:t>
            </w:r>
            <w:proofErr w:type="spellEnd"/>
          </w:p>
        </w:tc>
      </w:tr>
    </w:tbl>
    <w:p w:rsidR="00A42621" w:rsidRDefault="00A42621" w:rsidP="00BA0410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p w:rsidR="0014610C" w:rsidRDefault="0014610C" w:rsidP="00A9071C">
      <w:pPr>
        <w:pStyle w:val="Ttulo1"/>
      </w:pPr>
      <w:bookmarkStart w:id="32" w:name="_Toc197147366"/>
      <w:r>
        <w:t>Aprobación</w:t>
      </w:r>
      <w:r w:rsidR="00357147">
        <w:t xml:space="preserve"> del </w:t>
      </w:r>
      <w:bookmarkEnd w:id="32"/>
      <w:r w:rsidR="006C078A">
        <w:t>Plan</w:t>
      </w:r>
    </w:p>
    <w:p w:rsidR="0014610C" w:rsidRPr="00760247" w:rsidRDefault="0014610C" w:rsidP="00A9071C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tbl>
      <w:tblPr>
        <w:tblW w:w="9505" w:type="dxa"/>
        <w:jc w:val="center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3403"/>
        <w:gridCol w:w="2883"/>
        <w:gridCol w:w="1701"/>
        <w:gridCol w:w="1518"/>
      </w:tblGrid>
      <w:tr w:rsidR="00357147" w:rsidRPr="00357147" w:rsidTr="00815768">
        <w:trPr>
          <w:cantSplit/>
          <w:jc w:val="center"/>
        </w:trPr>
        <w:tc>
          <w:tcPr>
            <w:tcW w:w="34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357147" w:rsidRPr="00357147" w:rsidRDefault="00357147" w:rsidP="008E6DCC">
            <w:pPr>
              <w:pStyle w:val="formtext-small"/>
              <w:spacing w:before="120"/>
              <w:ind w:left="180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ES"/>
              </w:rPr>
            </w:pPr>
            <w:r w:rsidRPr="00357147">
              <w:rPr>
                <w:rFonts w:ascii="Arial" w:hAnsi="Arial" w:cs="Arial"/>
                <w:b/>
                <w:i/>
                <w:sz w:val="24"/>
                <w:szCs w:val="24"/>
                <w:lang w:val="es-ES"/>
              </w:rPr>
              <w:t>Cargo</w:t>
            </w:r>
          </w:p>
        </w:tc>
        <w:tc>
          <w:tcPr>
            <w:tcW w:w="2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357147" w:rsidRPr="00357147" w:rsidRDefault="00357147" w:rsidP="008E6DCC">
            <w:pPr>
              <w:pStyle w:val="formtext-small"/>
              <w:spacing w:before="120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ES"/>
              </w:rPr>
            </w:pPr>
            <w:r w:rsidRPr="00357147">
              <w:rPr>
                <w:rFonts w:ascii="Arial" w:hAnsi="Arial" w:cs="Arial"/>
                <w:b/>
                <w:i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357147" w:rsidRPr="00357147" w:rsidRDefault="00357147" w:rsidP="008E6DCC">
            <w:pPr>
              <w:pStyle w:val="formtext-small"/>
              <w:spacing w:before="120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ES"/>
              </w:rPr>
            </w:pPr>
            <w:r w:rsidRPr="00357147">
              <w:rPr>
                <w:rFonts w:ascii="Arial" w:hAnsi="Arial" w:cs="Arial"/>
                <w:b/>
                <w:i/>
                <w:sz w:val="24"/>
                <w:szCs w:val="24"/>
                <w:lang w:val="es-ES"/>
              </w:rPr>
              <w:t>Firma</w:t>
            </w:r>
          </w:p>
        </w:tc>
        <w:tc>
          <w:tcPr>
            <w:tcW w:w="1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357147" w:rsidRPr="00357147" w:rsidRDefault="00357147" w:rsidP="008E6DCC">
            <w:pPr>
              <w:pStyle w:val="formtext-small"/>
              <w:spacing w:before="120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ES"/>
              </w:rPr>
            </w:pPr>
            <w:r w:rsidRPr="00357147">
              <w:rPr>
                <w:rFonts w:ascii="Arial" w:hAnsi="Arial" w:cs="Arial"/>
                <w:b/>
                <w:i/>
                <w:sz w:val="24"/>
                <w:szCs w:val="24"/>
                <w:lang w:val="es-ES"/>
              </w:rPr>
              <w:t>Fecha</w:t>
            </w:r>
          </w:p>
        </w:tc>
      </w:tr>
      <w:tr w:rsidR="00357147" w:rsidRPr="00357147" w:rsidTr="00D868D1">
        <w:trPr>
          <w:cantSplit/>
          <w:trHeight w:val="669"/>
          <w:jc w:val="center"/>
        </w:trPr>
        <w:tc>
          <w:tcPr>
            <w:tcW w:w="34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357147" w:rsidP="008E6DCC">
            <w:pPr>
              <w:pStyle w:val="tableheading"/>
              <w:spacing w:before="0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357147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Representante del Sponsor</w:t>
            </w:r>
          </w:p>
        </w:tc>
        <w:tc>
          <w:tcPr>
            <w:tcW w:w="2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89533A" w:rsidP="008E6DCC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Apple </w:t>
            </w:r>
            <w:proofErr w:type="spellStart"/>
            <w:r>
              <w:rPr>
                <w:rFonts w:ascii="Arial" w:hAnsi="Arial" w:cs="Arial"/>
                <w:bCs/>
              </w:rPr>
              <w:t>Vacations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D868D1" w:rsidP="00D868D1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357147" w:rsidP="008E6DCC">
            <w:pPr>
              <w:rPr>
                <w:rFonts w:ascii="Arial" w:hAnsi="Arial" w:cs="Arial"/>
                <w:bCs/>
              </w:rPr>
            </w:pPr>
          </w:p>
        </w:tc>
      </w:tr>
      <w:tr w:rsidR="00357147" w:rsidRPr="00357147" w:rsidTr="00D868D1">
        <w:trPr>
          <w:cantSplit/>
          <w:trHeight w:val="795"/>
          <w:jc w:val="center"/>
        </w:trPr>
        <w:tc>
          <w:tcPr>
            <w:tcW w:w="34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357147" w:rsidP="008E6DCC">
            <w:pPr>
              <w:pStyle w:val="tableheading"/>
              <w:spacing w:before="0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357147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Program</w:t>
            </w:r>
            <w:proofErr w:type="spellEnd"/>
            <w:r w:rsidRPr="00357147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 xml:space="preserve"> Manager</w:t>
            </w:r>
          </w:p>
        </w:tc>
        <w:tc>
          <w:tcPr>
            <w:tcW w:w="2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0F56BA" w:rsidP="008E6DCC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Romario Vidal Monje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BE6D71" w:rsidRDefault="00BE6D71" w:rsidP="00D868D1">
            <w:pPr>
              <w:jc w:val="center"/>
              <w:rPr>
                <w:rFonts w:ascii="Harlow Solid Italic" w:hAnsi="Harlow Solid Italic" w:cs="Arial"/>
                <w:bCs/>
              </w:rPr>
            </w:pPr>
            <w:proofErr w:type="spellStart"/>
            <w:r>
              <w:rPr>
                <w:rFonts w:ascii="Harlow Solid Italic" w:hAnsi="Harlow Solid Italic" w:cs="Arial"/>
                <w:bCs/>
              </w:rPr>
              <w:t>RomarioVidal</w:t>
            </w:r>
            <w:proofErr w:type="spellEnd"/>
          </w:p>
        </w:tc>
        <w:tc>
          <w:tcPr>
            <w:tcW w:w="1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357147" w:rsidP="008E6DCC">
            <w:pPr>
              <w:rPr>
                <w:rFonts w:ascii="Arial" w:hAnsi="Arial" w:cs="Arial"/>
                <w:bCs/>
              </w:rPr>
            </w:pPr>
          </w:p>
        </w:tc>
      </w:tr>
      <w:tr w:rsidR="00357147" w:rsidRPr="00357147" w:rsidTr="00D868D1">
        <w:trPr>
          <w:cantSplit/>
          <w:trHeight w:val="765"/>
          <w:jc w:val="center"/>
        </w:trPr>
        <w:tc>
          <w:tcPr>
            <w:tcW w:w="34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357147" w:rsidP="008E6DCC">
            <w:pPr>
              <w:pStyle w:val="tableheading"/>
              <w:spacing w:before="0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357147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Project Manager</w:t>
            </w:r>
          </w:p>
        </w:tc>
        <w:tc>
          <w:tcPr>
            <w:tcW w:w="2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0F56BA" w:rsidP="008E6DCC">
            <w:pPr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The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walkers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D868D1" w:rsidP="00D868D1">
            <w:pPr>
              <w:jc w:val="center"/>
              <w:rPr>
                <w:rFonts w:ascii="Arial" w:hAnsi="Arial" w:cs="Arial"/>
                <w:bCs/>
              </w:rPr>
            </w:pP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The</w:t>
            </w:r>
            <w:proofErr w:type="spellEnd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 xml:space="preserve"> </w:t>
            </w:r>
            <w:proofErr w:type="spellStart"/>
            <w:r w:rsidRPr="005A08A3">
              <w:rPr>
                <w:rFonts w:ascii="Brush Script MT" w:hAnsi="Brush Script MT" w:cs="Arial"/>
                <w:sz w:val="28"/>
                <w:szCs w:val="28"/>
                <w:lang w:val="es-ES_tradnl"/>
              </w:rPr>
              <w:t>walkers</w:t>
            </w:r>
            <w:proofErr w:type="spellEnd"/>
          </w:p>
        </w:tc>
        <w:tc>
          <w:tcPr>
            <w:tcW w:w="1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57147" w:rsidRPr="00357147" w:rsidRDefault="00357147" w:rsidP="008E6DCC">
            <w:pPr>
              <w:rPr>
                <w:rFonts w:ascii="Arial" w:hAnsi="Arial" w:cs="Arial"/>
                <w:bCs/>
              </w:rPr>
            </w:pPr>
          </w:p>
        </w:tc>
      </w:tr>
    </w:tbl>
    <w:p w:rsidR="0014610C" w:rsidRDefault="0014610C" w:rsidP="00A9071C">
      <w:pPr>
        <w:pStyle w:val="Estilo1"/>
        <w:spacing w:before="100" w:beforeAutospacing="1" w:after="100" w:afterAutospacing="1"/>
        <w:ind w:left="0"/>
        <w:rPr>
          <w:rFonts w:ascii="Arial" w:hAnsi="Arial" w:cs="Arial"/>
        </w:rPr>
      </w:pPr>
    </w:p>
    <w:sectPr w:rsidR="0014610C" w:rsidSect="00433C3E">
      <w:headerReference w:type="default" r:id="rId51"/>
      <w:pgSz w:w="11906" w:h="16838" w:code="9"/>
      <w:pgMar w:top="1418" w:right="1531" w:bottom="2041" w:left="1418" w:header="624" w:footer="56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6307" w:rsidRDefault="005B6307">
      <w:r>
        <w:separator/>
      </w:r>
    </w:p>
  </w:endnote>
  <w:endnote w:type="continuationSeparator" w:id="0">
    <w:p w:rsidR="005B6307" w:rsidRDefault="005B6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0E75" w:rsidRPr="00B06AFA" w:rsidRDefault="00D90E75">
    <w:pPr>
      <w:pStyle w:val="Piedepgina"/>
      <w:jc w:val="right"/>
      <w:rPr>
        <w:rFonts w:ascii="Arial" w:hAnsi="Arial" w:cs="Arial"/>
        <w:sz w:val="16"/>
        <w:szCs w:val="16"/>
      </w:rPr>
    </w:pPr>
    <w:r w:rsidRPr="00B06AFA">
      <w:rPr>
        <w:rFonts w:ascii="Arial" w:hAnsi="Arial" w:cs="Arial"/>
        <w:sz w:val="16"/>
        <w:szCs w:val="16"/>
      </w:rPr>
      <w:t xml:space="preserve">Página </w:t>
    </w:r>
    <w:r w:rsidRPr="00B06AFA">
      <w:rPr>
        <w:rFonts w:ascii="Arial" w:hAnsi="Arial" w:cs="Arial"/>
        <w:sz w:val="16"/>
        <w:szCs w:val="16"/>
      </w:rPr>
      <w:fldChar w:fldCharType="begin"/>
    </w:r>
    <w:r w:rsidRPr="00B06AFA">
      <w:rPr>
        <w:rFonts w:ascii="Arial" w:hAnsi="Arial" w:cs="Arial"/>
        <w:sz w:val="16"/>
        <w:szCs w:val="16"/>
      </w:rPr>
      <w:instrText>PAGE</w:instrText>
    </w:r>
    <w:r w:rsidRPr="00B06AFA">
      <w:rPr>
        <w:rFonts w:ascii="Arial" w:hAnsi="Arial" w:cs="Arial"/>
        <w:sz w:val="16"/>
        <w:szCs w:val="16"/>
      </w:rPr>
      <w:fldChar w:fldCharType="separate"/>
    </w:r>
    <w:r w:rsidR="00704568">
      <w:rPr>
        <w:rFonts w:ascii="Arial" w:hAnsi="Arial" w:cs="Arial"/>
        <w:noProof/>
        <w:sz w:val="16"/>
        <w:szCs w:val="16"/>
      </w:rPr>
      <w:t>1</w:t>
    </w:r>
    <w:r w:rsidRPr="00B06AFA">
      <w:rPr>
        <w:rFonts w:ascii="Arial" w:hAnsi="Arial" w:cs="Arial"/>
        <w:sz w:val="16"/>
        <w:szCs w:val="16"/>
      </w:rPr>
      <w:fldChar w:fldCharType="end"/>
    </w:r>
    <w:r w:rsidRPr="00B06AFA">
      <w:rPr>
        <w:rFonts w:ascii="Arial" w:hAnsi="Arial" w:cs="Arial"/>
        <w:sz w:val="16"/>
        <w:szCs w:val="16"/>
      </w:rPr>
      <w:t xml:space="preserve"> de </w:t>
    </w:r>
    <w:r w:rsidRPr="00B06AFA">
      <w:rPr>
        <w:rFonts w:ascii="Arial" w:hAnsi="Arial" w:cs="Arial"/>
        <w:sz w:val="16"/>
        <w:szCs w:val="16"/>
      </w:rPr>
      <w:fldChar w:fldCharType="begin"/>
    </w:r>
    <w:r w:rsidRPr="00B06AFA">
      <w:rPr>
        <w:rFonts w:ascii="Arial" w:hAnsi="Arial" w:cs="Arial"/>
        <w:sz w:val="16"/>
        <w:szCs w:val="16"/>
      </w:rPr>
      <w:instrText>NUMPAGES</w:instrText>
    </w:r>
    <w:r w:rsidRPr="00B06AFA">
      <w:rPr>
        <w:rFonts w:ascii="Arial" w:hAnsi="Arial" w:cs="Arial"/>
        <w:sz w:val="16"/>
        <w:szCs w:val="16"/>
      </w:rPr>
      <w:fldChar w:fldCharType="separate"/>
    </w:r>
    <w:r w:rsidR="00704568">
      <w:rPr>
        <w:rFonts w:ascii="Arial" w:hAnsi="Arial" w:cs="Arial"/>
        <w:noProof/>
        <w:sz w:val="16"/>
        <w:szCs w:val="16"/>
      </w:rPr>
      <w:t>25</w:t>
    </w:r>
    <w:r w:rsidRPr="00B06AFA">
      <w:rPr>
        <w:rFonts w:ascii="Arial" w:hAnsi="Arial" w:cs="Arial"/>
        <w:sz w:val="16"/>
        <w:szCs w:val="16"/>
      </w:rPr>
      <w:fldChar w:fldCharType="end"/>
    </w:r>
  </w:p>
  <w:p w:rsidR="00D90E75" w:rsidRDefault="00D90E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6307" w:rsidRDefault="005B6307">
      <w:r>
        <w:separator/>
      </w:r>
    </w:p>
  </w:footnote>
  <w:footnote w:type="continuationSeparator" w:id="0">
    <w:p w:rsidR="005B6307" w:rsidRDefault="005B63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0E75" w:rsidRDefault="00D90E75">
    <w:pPr>
      <w:pStyle w:val="Encabezado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376"/>
      <w:gridCol w:w="4811"/>
      <w:gridCol w:w="1986"/>
    </w:tblGrid>
    <w:tr w:rsidR="00D90E75" w:rsidTr="001D27A1">
      <w:tc>
        <w:tcPr>
          <w:tcW w:w="2282" w:type="dxa"/>
        </w:tcPr>
        <w:p w:rsidR="00D90E75" w:rsidRPr="001D27A1" w:rsidRDefault="00D90E75">
          <w:pPr>
            <w:pStyle w:val="Encabezado"/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7F9247B9" wp14:editId="29D67653">
                <wp:extent cx="1371600" cy="571500"/>
                <wp:effectExtent l="0" t="0" r="0" b="0"/>
                <wp:docPr id="81" name="Imagen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97" w:type="dxa"/>
          <w:vAlign w:val="center"/>
        </w:tcPr>
        <w:p w:rsidR="00D90E75" w:rsidRPr="001040C7" w:rsidRDefault="00D90E75" w:rsidP="0043282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Plan</w:t>
          </w:r>
          <w:r w:rsidRPr="001040C7">
            <w:rPr>
              <w:rFonts w:ascii="Arial" w:hAnsi="Arial" w:cs="Arial"/>
            </w:rPr>
            <w:t xml:space="preserve"> de</w:t>
          </w:r>
          <w:r>
            <w:rPr>
              <w:rFonts w:ascii="Arial" w:hAnsi="Arial" w:cs="Arial"/>
            </w:rPr>
            <w:t xml:space="preserve"> gestión del</w:t>
          </w:r>
          <w:r w:rsidRPr="001040C7">
            <w:rPr>
              <w:rFonts w:ascii="Arial" w:hAnsi="Arial" w:cs="Arial"/>
            </w:rPr>
            <w:t xml:space="preserve"> Proyecto</w:t>
          </w:r>
        </w:p>
      </w:tc>
      <w:tc>
        <w:tcPr>
          <w:tcW w:w="1731" w:type="dxa"/>
          <w:vAlign w:val="center"/>
        </w:tcPr>
        <w:p w:rsidR="00D90E75" w:rsidRPr="001D27A1" w:rsidRDefault="00D90E75" w:rsidP="001040C7">
          <w:pPr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23861A35" wp14:editId="6AA824BD">
                <wp:extent cx="1117600" cy="484906"/>
                <wp:effectExtent l="0" t="0" r="6350" b="0"/>
                <wp:docPr id="82" name="Imagen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9982" cy="490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90E75" w:rsidRDefault="00D90E7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0E75" w:rsidRDefault="00D90E75">
    <w:pPr>
      <w:pStyle w:val="Encabezado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57"/>
      <w:gridCol w:w="4930"/>
      <w:gridCol w:w="1986"/>
    </w:tblGrid>
    <w:tr w:rsidR="00D90E75" w:rsidTr="001D27A1">
      <w:tc>
        <w:tcPr>
          <w:tcW w:w="2282" w:type="dxa"/>
        </w:tcPr>
        <w:p w:rsidR="00D90E75" w:rsidRPr="001D27A1" w:rsidRDefault="00D90E75" w:rsidP="00554B2F">
          <w:pPr>
            <w:pStyle w:val="Encabezado"/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7AE80A4E" wp14:editId="32E04FC4">
                <wp:extent cx="1073651" cy="225566"/>
                <wp:effectExtent l="0" t="0" r="0" b="3175"/>
                <wp:docPr id="83" name="Imagen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5815" cy="238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97" w:type="dxa"/>
          <w:vAlign w:val="center"/>
        </w:tcPr>
        <w:p w:rsidR="00D90E75" w:rsidRPr="001040C7" w:rsidRDefault="00D90E75" w:rsidP="0043282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Plan</w:t>
          </w:r>
          <w:r w:rsidRPr="001040C7">
            <w:rPr>
              <w:rFonts w:ascii="Arial" w:hAnsi="Arial" w:cs="Arial"/>
            </w:rPr>
            <w:t xml:space="preserve"> de</w:t>
          </w:r>
          <w:r>
            <w:rPr>
              <w:rFonts w:ascii="Arial" w:hAnsi="Arial" w:cs="Arial"/>
            </w:rPr>
            <w:t xml:space="preserve"> gestión del</w:t>
          </w:r>
          <w:r w:rsidRPr="001040C7">
            <w:rPr>
              <w:rFonts w:ascii="Arial" w:hAnsi="Arial" w:cs="Arial"/>
            </w:rPr>
            <w:t xml:space="preserve"> Proyecto</w:t>
          </w:r>
        </w:p>
      </w:tc>
      <w:tc>
        <w:tcPr>
          <w:tcW w:w="1731" w:type="dxa"/>
          <w:vAlign w:val="center"/>
        </w:tcPr>
        <w:p w:rsidR="00D90E75" w:rsidRPr="001D27A1" w:rsidRDefault="00D90E75" w:rsidP="001040C7">
          <w:pPr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6260EEBD" wp14:editId="3BB3AF03">
                <wp:extent cx="1116677" cy="237067"/>
                <wp:effectExtent l="0" t="0" r="7620" b="0"/>
                <wp:docPr id="84" name="Imagen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9302" cy="241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90E75" w:rsidRDefault="00D90E7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0E75" w:rsidRDefault="00D90E75">
    <w:pPr>
      <w:pStyle w:val="Encabezado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70"/>
      <w:gridCol w:w="9339"/>
      <w:gridCol w:w="1986"/>
    </w:tblGrid>
    <w:tr w:rsidR="00D90E75" w:rsidTr="00CB6FA0">
      <w:tc>
        <w:tcPr>
          <w:tcW w:w="2282" w:type="dxa"/>
        </w:tcPr>
        <w:p w:rsidR="00D90E75" w:rsidRPr="001D27A1" w:rsidRDefault="00D90E75">
          <w:pPr>
            <w:pStyle w:val="Encabezado"/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774DE492" wp14:editId="0246B71E">
                <wp:extent cx="1061156" cy="360680"/>
                <wp:effectExtent l="0" t="0" r="5715" b="1270"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2417" cy="364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592" w:type="dxa"/>
          <w:vAlign w:val="center"/>
        </w:tcPr>
        <w:p w:rsidR="00D90E75" w:rsidRPr="001040C7" w:rsidRDefault="00D90E75" w:rsidP="0043282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Plan</w:t>
          </w:r>
          <w:r w:rsidRPr="001040C7">
            <w:rPr>
              <w:rFonts w:ascii="Arial" w:hAnsi="Arial" w:cs="Arial"/>
            </w:rPr>
            <w:t xml:space="preserve"> de</w:t>
          </w:r>
          <w:r>
            <w:rPr>
              <w:rFonts w:ascii="Arial" w:hAnsi="Arial" w:cs="Arial"/>
            </w:rPr>
            <w:t xml:space="preserve"> gestión del</w:t>
          </w:r>
          <w:r w:rsidRPr="001040C7">
            <w:rPr>
              <w:rFonts w:ascii="Arial" w:hAnsi="Arial" w:cs="Arial"/>
            </w:rPr>
            <w:t xml:space="preserve"> Proyecto</w:t>
          </w:r>
        </w:p>
      </w:tc>
      <w:tc>
        <w:tcPr>
          <w:tcW w:w="1701" w:type="dxa"/>
          <w:vAlign w:val="center"/>
        </w:tcPr>
        <w:p w:rsidR="00D90E75" w:rsidRPr="001D27A1" w:rsidRDefault="00D90E75" w:rsidP="001040C7">
          <w:pPr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6DEBB9F6" wp14:editId="0749F7D4">
                <wp:extent cx="1116677" cy="327378"/>
                <wp:effectExtent l="0" t="0" r="7620" b="0"/>
                <wp:docPr id="86" name="Imagen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3904" cy="332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90E75" w:rsidRDefault="00D90E75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0E75" w:rsidRDefault="00D90E75">
    <w:pPr>
      <w:pStyle w:val="Encabezado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145"/>
      <w:gridCol w:w="5042"/>
      <w:gridCol w:w="1986"/>
    </w:tblGrid>
    <w:tr w:rsidR="00D90E75" w:rsidTr="00CB6FA0">
      <w:tc>
        <w:tcPr>
          <w:tcW w:w="2282" w:type="dxa"/>
        </w:tcPr>
        <w:p w:rsidR="00D90E75" w:rsidRPr="001D27A1" w:rsidRDefault="00D90E75">
          <w:pPr>
            <w:pStyle w:val="Encabezado"/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3F5AFF15" wp14:editId="20F8ADC9">
                <wp:extent cx="1151466" cy="360680"/>
                <wp:effectExtent l="0" t="0" r="0" b="1270"/>
                <wp:docPr id="79" name="Imagen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5638" cy="365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592" w:type="dxa"/>
          <w:vAlign w:val="center"/>
        </w:tcPr>
        <w:p w:rsidR="00D90E75" w:rsidRPr="001040C7" w:rsidRDefault="00D90E75" w:rsidP="001040C7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Plan de gestión del</w:t>
          </w:r>
          <w:r w:rsidRPr="001040C7">
            <w:rPr>
              <w:rFonts w:ascii="Arial" w:hAnsi="Arial" w:cs="Arial"/>
            </w:rPr>
            <w:t xml:space="preserve"> Proyecto</w:t>
          </w:r>
        </w:p>
      </w:tc>
      <w:tc>
        <w:tcPr>
          <w:tcW w:w="1701" w:type="dxa"/>
          <w:vAlign w:val="center"/>
        </w:tcPr>
        <w:p w:rsidR="00D90E75" w:rsidRPr="001D27A1" w:rsidRDefault="00D90E75" w:rsidP="001040C7">
          <w:pPr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0867EBED" wp14:editId="15D2A569">
                <wp:extent cx="1116677" cy="372534"/>
                <wp:effectExtent l="0" t="0" r="7620" b="8890"/>
                <wp:docPr id="80" name="Imagen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7017" cy="379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90E75" w:rsidRDefault="00D90E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AFBC63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1E4C4A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F"/>
    <w:multiLevelType w:val="singleLevel"/>
    <w:tmpl w:val="5E16D1D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>
    <w:nsid w:val="FFFFFF88"/>
    <w:multiLevelType w:val="singleLevel"/>
    <w:tmpl w:val="CA2A42F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0BF5716A"/>
    <w:multiLevelType w:val="multilevel"/>
    <w:tmpl w:val="851C1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5">
    <w:nsid w:val="0CB7692B"/>
    <w:multiLevelType w:val="hybridMultilevel"/>
    <w:tmpl w:val="580678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43048E"/>
    <w:multiLevelType w:val="hybridMultilevel"/>
    <w:tmpl w:val="CEC4CE1A"/>
    <w:lvl w:ilvl="0" w:tplc="08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237025FD"/>
    <w:multiLevelType w:val="hybridMultilevel"/>
    <w:tmpl w:val="2DEE8726"/>
    <w:lvl w:ilvl="0" w:tplc="5B2E829E">
      <w:start w:val="1"/>
      <w:numFmt w:val="bullet"/>
      <w:pStyle w:val="vietascapitulos1ernivel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E7C12A2"/>
    <w:multiLevelType w:val="hybridMultilevel"/>
    <w:tmpl w:val="AD2E3208"/>
    <w:lvl w:ilvl="0" w:tplc="C1D6DE9C">
      <w:start w:val="1"/>
      <w:numFmt w:val="bullet"/>
      <w:pStyle w:val="VietasSeccionesyapartados2nivel"/>
      <w:lvlText w:val="o"/>
      <w:lvlJc w:val="left"/>
      <w:pPr>
        <w:tabs>
          <w:tab w:val="num" w:pos="2835"/>
        </w:tabs>
        <w:ind w:left="2835" w:hanging="567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FCD1A1C"/>
    <w:multiLevelType w:val="hybridMultilevel"/>
    <w:tmpl w:val="97FC07FC"/>
    <w:lvl w:ilvl="0" w:tplc="F0B63E10">
      <w:start w:val="1"/>
      <w:numFmt w:val="bullet"/>
      <w:pStyle w:val="Vietassubapartados1ernivel"/>
      <w:lvlText w:val=""/>
      <w:lvlJc w:val="left"/>
      <w:pPr>
        <w:tabs>
          <w:tab w:val="num" w:pos="2288"/>
        </w:tabs>
        <w:ind w:left="2285" w:hanging="35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0310C91"/>
    <w:multiLevelType w:val="multilevel"/>
    <w:tmpl w:val="962C82A8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upperLetter"/>
      <w:pStyle w:val="Ttulo2"/>
      <w:lvlText w:val="%2."/>
      <w:lvlJc w:val="left"/>
      <w:pPr>
        <w:tabs>
          <w:tab w:val="num" w:pos="1277"/>
        </w:tabs>
        <w:ind w:left="1277" w:hanging="567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871"/>
        </w:tabs>
        <w:ind w:left="1871" w:hanging="737"/>
      </w:pPr>
      <w:rPr>
        <w:rFonts w:hint="default"/>
        <w:b w:val="0"/>
        <w:i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3368"/>
        </w:tabs>
        <w:ind w:left="3368" w:hanging="794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3873"/>
        </w:tabs>
        <w:ind w:left="3873" w:hanging="94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4372"/>
        </w:tabs>
        <w:ind w:left="4372" w:hanging="1078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4876"/>
        </w:tabs>
        <w:ind w:left="4876" w:hanging="1225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5455"/>
        </w:tabs>
        <w:ind w:left="5455" w:hanging="1441"/>
      </w:pPr>
      <w:rPr>
        <w:rFonts w:hint="default"/>
      </w:rPr>
    </w:lvl>
  </w:abstractNum>
  <w:abstractNum w:abstractNumId="11">
    <w:nsid w:val="375A4067"/>
    <w:multiLevelType w:val="multilevel"/>
    <w:tmpl w:val="045CA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AE9167B"/>
    <w:multiLevelType w:val="hybridMultilevel"/>
    <w:tmpl w:val="304E7374"/>
    <w:lvl w:ilvl="0" w:tplc="08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4C023B32"/>
    <w:multiLevelType w:val="hybridMultilevel"/>
    <w:tmpl w:val="9B9669F0"/>
    <w:lvl w:ilvl="0" w:tplc="0C0A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D1074DD"/>
    <w:multiLevelType w:val="hybridMultilevel"/>
    <w:tmpl w:val="43C2EFF2"/>
    <w:lvl w:ilvl="0" w:tplc="7338A4E6">
      <w:start w:val="1"/>
      <w:numFmt w:val="bullet"/>
      <w:pStyle w:val="VietasSubapartados2nivel"/>
      <w:lvlText w:val="o"/>
      <w:lvlJc w:val="left"/>
      <w:pPr>
        <w:tabs>
          <w:tab w:val="num" w:pos="2665"/>
        </w:tabs>
        <w:ind w:left="2665" w:hanging="397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FE9497E"/>
    <w:multiLevelType w:val="hybridMultilevel"/>
    <w:tmpl w:val="7A381D2E"/>
    <w:lvl w:ilvl="0" w:tplc="E424F206">
      <w:start w:val="1"/>
      <w:numFmt w:val="bullet"/>
      <w:pStyle w:val="VietasSeccionesyapartados1ernivel"/>
      <w:lvlText w:val=""/>
      <w:lvlJc w:val="left"/>
      <w:pPr>
        <w:tabs>
          <w:tab w:val="num" w:pos="2268"/>
        </w:tabs>
        <w:ind w:left="2268" w:hanging="56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5CB6640"/>
    <w:multiLevelType w:val="hybridMultilevel"/>
    <w:tmpl w:val="DC44D092"/>
    <w:lvl w:ilvl="0" w:tplc="0C0A0001">
      <w:start w:val="1"/>
      <w:numFmt w:val="bullet"/>
      <w:lvlText w:val=""/>
      <w:lvlJc w:val="left"/>
      <w:pPr>
        <w:tabs>
          <w:tab w:val="num" w:pos="-884"/>
        </w:tabs>
        <w:ind w:left="-88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-164"/>
        </w:tabs>
        <w:ind w:left="-16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556"/>
        </w:tabs>
        <w:ind w:left="55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1276"/>
        </w:tabs>
        <w:ind w:left="1276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1996"/>
        </w:tabs>
        <w:ind w:left="199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2716"/>
        </w:tabs>
        <w:ind w:left="2716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3436"/>
        </w:tabs>
        <w:ind w:left="3436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4156"/>
        </w:tabs>
        <w:ind w:left="415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4876"/>
        </w:tabs>
        <w:ind w:left="4876" w:hanging="360"/>
      </w:pPr>
      <w:rPr>
        <w:rFonts w:ascii="Wingdings" w:hAnsi="Wingdings" w:hint="default"/>
      </w:rPr>
    </w:lvl>
  </w:abstractNum>
  <w:abstractNum w:abstractNumId="17">
    <w:nsid w:val="721A30E0"/>
    <w:multiLevelType w:val="hybridMultilevel"/>
    <w:tmpl w:val="9D787886"/>
    <w:lvl w:ilvl="0" w:tplc="D3109416">
      <w:start w:val="1"/>
      <w:numFmt w:val="bullet"/>
      <w:pStyle w:val="vietascapitulode2nivel"/>
      <w:lvlText w:val="o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1" w:tplc="130282B6">
      <w:start w:val="1"/>
      <w:numFmt w:val="bullet"/>
      <w:pStyle w:val="vietascapitulode2nivel"/>
      <w:lvlText w:val="o"/>
      <w:lvlJc w:val="left"/>
      <w:pPr>
        <w:tabs>
          <w:tab w:val="num" w:pos="1928"/>
        </w:tabs>
        <w:ind w:left="1928" w:hanging="397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703"/>
        </w:tabs>
        <w:ind w:left="270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23"/>
        </w:tabs>
        <w:ind w:left="342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43"/>
        </w:tabs>
        <w:ind w:left="414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63"/>
        </w:tabs>
        <w:ind w:left="486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83"/>
        </w:tabs>
        <w:ind w:left="558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03"/>
        </w:tabs>
        <w:ind w:left="630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23"/>
        </w:tabs>
        <w:ind w:left="7023" w:hanging="360"/>
      </w:pPr>
      <w:rPr>
        <w:rFonts w:ascii="Wingdings" w:hAnsi="Wingdings" w:hint="default"/>
      </w:rPr>
    </w:lvl>
  </w:abstractNum>
  <w:abstractNum w:abstractNumId="18">
    <w:nsid w:val="76A60838"/>
    <w:multiLevelType w:val="multilevel"/>
    <w:tmpl w:val="FA38C26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17"/>
  </w:num>
  <w:num w:numId="2">
    <w:abstractNumId w:val="10"/>
  </w:num>
  <w:num w:numId="3">
    <w:abstractNumId w:val="7"/>
  </w:num>
  <w:num w:numId="4">
    <w:abstractNumId w:val="8"/>
  </w:num>
  <w:num w:numId="5">
    <w:abstractNumId w:val="14"/>
  </w:num>
  <w:num w:numId="6">
    <w:abstractNumId w:val="9"/>
  </w:num>
  <w:num w:numId="7">
    <w:abstractNumId w:val="15"/>
  </w:num>
  <w:num w:numId="8">
    <w:abstractNumId w:val="3"/>
  </w:num>
  <w:num w:numId="9">
    <w:abstractNumId w:val="1"/>
  </w:num>
  <w:num w:numId="10">
    <w:abstractNumId w:val="0"/>
  </w:num>
  <w:num w:numId="11">
    <w:abstractNumId w:val="2"/>
  </w:num>
  <w:num w:numId="12">
    <w:abstractNumId w:val="12"/>
  </w:num>
  <w:num w:numId="13">
    <w:abstractNumId w:val="6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5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16"/>
  </w:num>
  <w:num w:numId="19">
    <w:abstractNumId w:val="4"/>
  </w:num>
  <w:num w:numId="20">
    <w:abstractNumId w:val="5"/>
  </w:num>
  <w:num w:numId="21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o:colormru v:ext="edit" colors="#666,red,#c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5EA"/>
    <w:rsid w:val="00022C89"/>
    <w:rsid w:val="00032B6E"/>
    <w:rsid w:val="00044EB4"/>
    <w:rsid w:val="00047277"/>
    <w:rsid w:val="00061AEB"/>
    <w:rsid w:val="000628EF"/>
    <w:rsid w:val="000640EB"/>
    <w:rsid w:val="000716A4"/>
    <w:rsid w:val="00075747"/>
    <w:rsid w:val="00093976"/>
    <w:rsid w:val="00094EBF"/>
    <w:rsid w:val="000968DC"/>
    <w:rsid w:val="00096BBF"/>
    <w:rsid w:val="000C1CA0"/>
    <w:rsid w:val="000C3613"/>
    <w:rsid w:val="000D50A8"/>
    <w:rsid w:val="000D6FBF"/>
    <w:rsid w:val="000E09DC"/>
    <w:rsid w:val="000E2B6D"/>
    <w:rsid w:val="000E46C1"/>
    <w:rsid w:val="000F53D8"/>
    <w:rsid w:val="000F56BA"/>
    <w:rsid w:val="001040C7"/>
    <w:rsid w:val="00104BB8"/>
    <w:rsid w:val="001064D4"/>
    <w:rsid w:val="00120ADC"/>
    <w:rsid w:val="0012109C"/>
    <w:rsid w:val="00134D9C"/>
    <w:rsid w:val="001372EB"/>
    <w:rsid w:val="0013751A"/>
    <w:rsid w:val="0014610C"/>
    <w:rsid w:val="00147DE7"/>
    <w:rsid w:val="0015357F"/>
    <w:rsid w:val="00157E66"/>
    <w:rsid w:val="001621C7"/>
    <w:rsid w:val="001702A6"/>
    <w:rsid w:val="00170DE0"/>
    <w:rsid w:val="00174712"/>
    <w:rsid w:val="00176A4D"/>
    <w:rsid w:val="00187A88"/>
    <w:rsid w:val="00190D1F"/>
    <w:rsid w:val="001A36C1"/>
    <w:rsid w:val="001A449E"/>
    <w:rsid w:val="001A61CB"/>
    <w:rsid w:val="001B3799"/>
    <w:rsid w:val="001B4E81"/>
    <w:rsid w:val="001B4EC1"/>
    <w:rsid w:val="001B506D"/>
    <w:rsid w:val="001C09BE"/>
    <w:rsid w:val="001D27A1"/>
    <w:rsid w:val="001D3A8E"/>
    <w:rsid w:val="001E77B0"/>
    <w:rsid w:val="001F0031"/>
    <w:rsid w:val="001F7279"/>
    <w:rsid w:val="002025DE"/>
    <w:rsid w:val="00203607"/>
    <w:rsid w:val="00211032"/>
    <w:rsid w:val="00227BD8"/>
    <w:rsid w:val="00244DB0"/>
    <w:rsid w:val="00272A0B"/>
    <w:rsid w:val="00273578"/>
    <w:rsid w:val="0027420B"/>
    <w:rsid w:val="00283600"/>
    <w:rsid w:val="00290B22"/>
    <w:rsid w:val="00293F90"/>
    <w:rsid w:val="002A380D"/>
    <w:rsid w:val="002B4390"/>
    <w:rsid w:val="002B7FC2"/>
    <w:rsid w:val="002C0261"/>
    <w:rsid w:val="002C5FF3"/>
    <w:rsid w:val="002D1F90"/>
    <w:rsid w:val="002D3E62"/>
    <w:rsid w:val="002E0673"/>
    <w:rsid w:val="002E19D0"/>
    <w:rsid w:val="002E1DA7"/>
    <w:rsid w:val="002E4F73"/>
    <w:rsid w:val="002F3C7F"/>
    <w:rsid w:val="002F558D"/>
    <w:rsid w:val="003106FC"/>
    <w:rsid w:val="0032262F"/>
    <w:rsid w:val="00330D0E"/>
    <w:rsid w:val="00332A21"/>
    <w:rsid w:val="00332D4A"/>
    <w:rsid w:val="00333986"/>
    <w:rsid w:val="00346163"/>
    <w:rsid w:val="00351B88"/>
    <w:rsid w:val="00357147"/>
    <w:rsid w:val="00361F4B"/>
    <w:rsid w:val="00364F89"/>
    <w:rsid w:val="00382435"/>
    <w:rsid w:val="00383C67"/>
    <w:rsid w:val="003933FD"/>
    <w:rsid w:val="003A2425"/>
    <w:rsid w:val="003A7A45"/>
    <w:rsid w:val="003B31A5"/>
    <w:rsid w:val="003C134F"/>
    <w:rsid w:val="003C397F"/>
    <w:rsid w:val="003C4779"/>
    <w:rsid w:val="003C537B"/>
    <w:rsid w:val="003D1D9C"/>
    <w:rsid w:val="003E0F5F"/>
    <w:rsid w:val="003E4099"/>
    <w:rsid w:val="003E5D5B"/>
    <w:rsid w:val="003F22CE"/>
    <w:rsid w:val="003F7870"/>
    <w:rsid w:val="00400B94"/>
    <w:rsid w:val="00400E5E"/>
    <w:rsid w:val="004026F7"/>
    <w:rsid w:val="004101A3"/>
    <w:rsid w:val="0041053C"/>
    <w:rsid w:val="00417194"/>
    <w:rsid w:val="00417BF6"/>
    <w:rsid w:val="004201EE"/>
    <w:rsid w:val="004325FE"/>
    <w:rsid w:val="00432826"/>
    <w:rsid w:val="00433C3E"/>
    <w:rsid w:val="00453997"/>
    <w:rsid w:val="00456CFC"/>
    <w:rsid w:val="00462708"/>
    <w:rsid w:val="004640CA"/>
    <w:rsid w:val="00472DBB"/>
    <w:rsid w:val="00472FB4"/>
    <w:rsid w:val="0047490A"/>
    <w:rsid w:val="0047647E"/>
    <w:rsid w:val="00486F78"/>
    <w:rsid w:val="004A1EAE"/>
    <w:rsid w:val="004A21FD"/>
    <w:rsid w:val="004C6187"/>
    <w:rsid w:val="004D35D1"/>
    <w:rsid w:val="004D4F4E"/>
    <w:rsid w:val="004F1F5D"/>
    <w:rsid w:val="004F3F25"/>
    <w:rsid w:val="004F473A"/>
    <w:rsid w:val="0050339A"/>
    <w:rsid w:val="00503CA2"/>
    <w:rsid w:val="00505D50"/>
    <w:rsid w:val="0051148C"/>
    <w:rsid w:val="005114E7"/>
    <w:rsid w:val="00512E74"/>
    <w:rsid w:val="005147D5"/>
    <w:rsid w:val="0052086A"/>
    <w:rsid w:val="00525F4E"/>
    <w:rsid w:val="005272A2"/>
    <w:rsid w:val="005338C6"/>
    <w:rsid w:val="00533AF2"/>
    <w:rsid w:val="00535191"/>
    <w:rsid w:val="0054043A"/>
    <w:rsid w:val="00547014"/>
    <w:rsid w:val="0055008F"/>
    <w:rsid w:val="005527EF"/>
    <w:rsid w:val="00554B2F"/>
    <w:rsid w:val="00560244"/>
    <w:rsid w:val="00570848"/>
    <w:rsid w:val="00572BCE"/>
    <w:rsid w:val="00572E4E"/>
    <w:rsid w:val="00573B9C"/>
    <w:rsid w:val="00574F76"/>
    <w:rsid w:val="00590A50"/>
    <w:rsid w:val="005A0041"/>
    <w:rsid w:val="005A08A3"/>
    <w:rsid w:val="005A3FBF"/>
    <w:rsid w:val="005A4636"/>
    <w:rsid w:val="005B2E35"/>
    <w:rsid w:val="005B5BF3"/>
    <w:rsid w:val="005B6307"/>
    <w:rsid w:val="005C7C4B"/>
    <w:rsid w:val="005D3D0B"/>
    <w:rsid w:val="005D63CC"/>
    <w:rsid w:val="005E11FA"/>
    <w:rsid w:val="005F0DD4"/>
    <w:rsid w:val="005F3C42"/>
    <w:rsid w:val="00621300"/>
    <w:rsid w:val="00630C9D"/>
    <w:rsid w:val="00634F1A"/>
    <w:rsid w:val="00635179"/>
    <w:rsid w:val="00637B47"/>
    <w:rsid w:val="006505EA"/>
    <w:rsid w:val="00653583"/>
    <w:rsid w:val="00654BB7"/>
    <w:rsid w:val="006551CD"/>
    <w:rsid w:val="00664A7F"/>
    <w:rsid w:val="00667195"/>
    <w:rsid w:val="006735AB"/>
    <w:rsid w:val="006812B8"/>
    <w:rsid w:val="006820C4"/>
    <w:rsid w:val="006850C2"/>
    <w:rsid w:val="006857EF"/>
    <w:rsid w:val="00685A40"/>
    <w:rsid w:val="00686003"/>
    <w:rsid w:val="0069740F"/>
    <w:rsid w:val="006C078A"/>
    <w:rsid w:val="006E2ED0"/>
    <w:rsid w:val="006E4E38"/>
    <w:rsid w:val="006F19D7"/>
    <w:rsid w:val="0070048D"/>
    <w:rsid w:val="00704568"/>
    <w:rsid w:val="00716CDC"/>
    <w:rsid w:val="00727DB0"/>
    <w:rsid w:val="00754954"/>
    <w:rsid w:val="00760247"/>
    <w:rsid w:val="00763E70"/>
    <w:rsid w:val="0077285F"/>
    <w:rsid w:val="00777E47"/>
    <w:rsid w:val="0078424E"/>
    <w:rsid w:val="007A343A"/>
    <w:rsid w:val="007A66BC"/>
    <w:rsid w:val="007C33F6"/>
    <w:rsid w:val="007C58F8"/>
    <w:rsid w:val="007C7F83"/>
    <w:rsid w:val="007E1BF4"/>
    <w:rsid w:val="007E79DA"/>
    <w:rsid w:val="007F21C9"/>
    <w:rsid w:val="007F343C"/>
    <w:rsid w:val="007F6B34"/>
    <w:rsid w:val="00803657"/>
    <w:rsid w:val="00811D94"/>
    <w:rsid w:val="00815768"/>
    <w:rsid w:val="00826E1D"/>
    <w:rsid w:val="00831BF6"/>
    <w:rsid w:val="00836607"/>
    <w:rsid w:val="00843D1D"/>
    <w:rsid w:val="0085099D"/>
    <w:rsid w:val="00851062"/>
    <w:rsid w:val="00852983"/>
    <w:rsid w:val="00874369"/>
    <w:rsid w:val="008743D2"/>
    <w:rsid w:val="0088581A"/>
    <w:rsid w:val="008871AD"/>
    <w:rsid w:val="00887958"/>
    <w:rsid w:val="0089533A"/>
    <w:rsid w:val="008A2755"/>
    <w:rsid w:val="008A5842"/>
    <w:rsid w:val="008B563F"/>
    <w:rsid w:val="008C078D"/>
    <w:rsid w:val="008C3EE6"/>
    <w:rsid w:val="008C522C"/>
    <w:rsid w:val="008D6C72"/>
    <w:rsid w:val="008E16A6"/>
    <w:rsid w:val="008E3032"/>
    <w:rsid w:val="008E6DCC"/>
    <w:rsid w:val="008F1027"/>
    <w:rsid w:val="008F3192"/>
    <w:rsid w:val="008F557B"/>
    <w:rsid w:val="008F7D21"/>
    <w:rsid w:val="00901C8C"/>
    <w:rsid w:val="00911849"/>
    <w:rsid w:val="00921ACB"/>
    <w:rsid w:val="009357B3"/>
    <w:rsid w:val="00937F45"/>
    <w:rsid w:val="009400F6"/>
    <w:rsid w:val="0094033E"/>
    <w:rsid w:val="00940F68"/>
    <w:rsid w:val="00943ED5"/>
    <w:rsid w:val="009473A1"/>
    <w:rsid w:val="00950D1F"/>
    <w:rsid w:val="0095568A"/>
    <w:rsid w:val="00957311"/>
    <w:rsid w:val="00960D26"/>
    <w:rsid w:val="00964930"/>
    <w:rsid w:val="0096525B"/>
    <w:rsid w:val="00967662"/>
    <w:rsid w:val="00967CDA"/>
    <w:rsid w:val="009810F2"/>
    <w:rsid w:val="00991CFE"/>
    <w:rsid w:val="009924EC"/>
    <w:rsid w:val="00995871"/>
    <w:rsid w:val="00995CED"/>
    <w:rsid w:val="009A5EAD"/>
    <w:rsid w:val="009A77B5"/>
    <w:rsid w:val="009B5528"/>
    <w:rsid w:val="009B6191"/>
    <w:rsid w:val="009B7A08"/>
    <w:rsid w:val="009C0823"/>
    <w:rsid w:val="009C1F64"/>
    <w:rsid w:val="009C5BDC"/>
    <w:rsid w:val="009E562F"/>
    <w:rsid w:val="00A017DA"/>
    <w:rsid w:val="00A01D9C"/>
    <w:rsid w:val="00A06ECC"/>
    <w:rsid w:val="00A26DAF"/>
    <w:rsid w:val="00A30932"/>
    <w:rsid w:val="00A326BC"/>
    <w:rsid w:val="00A350BA"/>
    <w:rsid w:val="00A3568A"/>
    <w:rsid w:val="00A3779A"/>
    <w:rsid w:val="00A42621"/>
    <w:rsid w:val="00A44796"/>
    <w:rsid w:val="00A452C2"/>
    <w:rsid w:val="00A453FD"/>
    <w:rsid w:val="00A47F32"/>
    <w:rsid w:val="00A539A5"/>
    <w:rsid w:val="00A54938"/>
    <w:rsid w:val="00A86419"/>
    <w:rsid w:val="00A87CD0"/>
    <w:rsid w:val="00A9071C"/>
    <w:rsid w:val="00A93D3A"/>
    <w:rsid w:val="00A965D8"/>
    <w:rsid w:val="00A975AB"/>
    <w:rsid w:val="00AA0381"/>
    <w:rsid w:val="00AA3B51"/>
    <w:rsid w:val="00AB3071"/>
    <w:rsid w:val="00AC1DCC"/>
    <w:rsid w:val="00AC2F0C"/>
    <w:rsid w:val="00AD3516"/>
    <w:rsid w:val="00AD7519"/>
    <w:rsid w:val="00AE709F"/>
    <w:rsid w:val="00B055F8"/>
    <w:rsid w:val="00B06AFA"/>
    <w:rsid w:val="00B16C41"/>
    <w:rsid w:val="00B21B38"/>
    <w:rsid w:val="00B34300"/>
    <w:rsid w:val="00B40EA5"/>
    <w:rsid w:val="00B44CA5"/>
    <w:rsid w:val="00B52159"/>
    <w:rsid w:val="00B75A63"/>
    <w:rsid w:val="00B75C17"/>
    <w:rsid w:val="00B927E6"/>
    <w:rsid w:val="00B9381A"/>
    <w:rsid w:val="00B96DF1"/>
    <w:rsid w:val="00BA0410"/>
    <w:rsid w:val="00BA3C37"/>
    <w:rsid w:val="00BA3F1C"/>
    <w:rsid w:val="00BA5932"/>
    <w:rsid w:val="00BB44DF"/>
    <w:rsid w:val="00BC17C6"/>
    <w:rsid w:val="00BC230D"/>
    <w:rsid w:val="00BD0DFF"/>
    <w:rsid w:val="00BD279D"/>
    <w:rsid w:val="00BE2779"/>
    <w:rsid w:val="00BE6D71"/>
    <w:rsid w:val="00BE7AA9"/>
    <w:rsid w:val="00C038F7"/>
    <w:rsid w:val="00C10200"/>
    <w:rsid w:val="00C13568"/>
    <w:rsid w:val="00C16CF4"/>
    <w:rsid w:val="00C22349"/>
    <w:rsid w:val="00C2285C"/>
    <w:rsid w:val="00C235DB"/>
    <w:rsid w:val="00C43EFA"/>
    <w:rsid w:val="00C44454"/>
    <w:rsid w:val="00C4445C"/>
    <w:rsid w:val="00C45D15"/>
    <w:rsid w:val="00C64D5F"/>
    <w:rsid w:val="00C73B69"/>
    <w:rsid w:val="00C779C4"/>
    <w:rsid w:val="00C836AA"/>
    <w:rsid w:val="00C87AD1"/>
    <w:rsid w:val="00CA0505"/>
    <w:rsid w:val="00CA10A3"/>
    <w:rsid w:val="00CA19DB"/>
    <w:rsid w:val="00CA6455"/>
    <w:rsid w:val="00CB6FA0"/>
    <w:rsid w:val="00CC238F"/>
    <w:rsid w:val="00CD1D27"/>
    <w:rsid w:val="00CD43D6"/>
    <w:rsid w:val="00CE1BC7"/>
    <w:rsid w:val="00CE457A"/>
    <w:rsid w:val="00CF553E"/>
    <w:rsid w:val="00CF5D6A"/>
    <w:rsid w:val="00CF7369"/>
    <w:rsid w:val="00CF7B6E"/>
    <w:rsid w:val="00D03F04"/>
    <w:rsid w:val="00D04134"/>
    <w:rsid w:val="00D15194"/>
    <w:rsid w:val="00D2116C"/>
    <w:rsid w:val="00D21B5A"/>
    <w:rsid w:val="00D32108"/>
    <w:rsid w:val="00D325F4"/>
    <w:rsid w:val="00D34C02"/>
    <w:rsid w:val="00D44F53"/>
    <w:rsid w:val="00D45261"/>
    <w:rsid w:val="00D54E0E"/>
    <w:rsid w:val="00D57742"/>
    <w:rsid w:val="00D660ED"/>
    <w:rsid w:val="00D723E7"/>
    <w:rsid w:val="00D82BF5"/>
    <w:rsid w:val="00D82F80"/>
    <w:rsid w:val="00D868D1"/>
    <w:rsid w:val="00D90AE1"/>
    <w:rsid w:val="00D90E75"/>
    <w:rsid w:val="00D918C9"/>
    <w:rsid w:val="00D94067"/>
    <w:rsid w:val="00DA6F23"/>
    <w:rsid w:val="00DB3D50"/>
    <w:rsid w:val="00DC3E6A"/>
    <w:rsid w:val="00DD0FFA"/>
    <w:rsid w:val="00DD1635"/>
    <w:rsid w:val="00DF388F"/>
    <w:rsid w:val="00DF4320"/>
    <w:rsid w:val="00DF671A"/>
    <w:rsid w:val="00DF7EB2"/>
    <w:rsid w:val="00E1099D"/>
    <w:rsid w:val="00E156B8"/>
    <w:rsid w:val="00E253C3"/>
    <w:rsid w:val="00E25DCE"/>
    <w:rsid w:val="00E270C7"/>
    <w:rsid w:val="00E333CB"/>
    <w:rsid w:val="00E402CC"/>
    <w:rsid w:val="00E528FD"/>
    <w:rsid w:val="00E53ACD"/>
    <w:rsid w:val="00E57714"/>
    <w:rsid w:val="00E811B0"/>
    <w:rsid w:val="00E829AF"/>
    <w:rsid w:val="00E8381A"/>
    <w:rsid w:val="00E862B7"/>
    <w:rsid w:val="00E87405"/>
    <w:rsid w:val="00E91F59"/>
    <w:rsid w:val="00EA089A"/>
    <w:rsid w:val="00EA251D"/>
    <w:rsid w:val="00EA25DE"/>
    <w:rsid w:val="00EA2A3A"/>
    <w:rsid w:val="00EC233B"/>
    <w:rsid w:val="00ED026D"/>
    <w:rsid w:val="00EE3062"/>
    <w:rsid w:val="00EE3279"/>
    <w:rsid w:val="00EF0B46"/>
    <w:rsid w:val="00EF132B"/>
    <w:rsid w:val="00EF3F5B"/>
    <w:rsid w:val="00EF6A43"/>
    <w:rsid w:val="00F01004"/>
    <w:rsid w:val="00F24C3C"/>
    <w:rsid w:val="00F27FB0"/>
    <w:rsid w:val="00F30728"/>
    <w:rsid w:val="00F31E09"/>
    <w:rsid w:val="00F358D0"/>
    <w:rsid w:val="00F3596E"/>
    <w:rsid w:val="00F362B9"/>
    <w:rsid w:val="00F46030"/>
    <w:rsid w:val="00F46613"/>
    <w:rsid w:val="00F4738F"/>
    <w:rsid w:val="00F547B2"/>
    <w:rsid w:val="00F602DB"/>
    <w:rsid w:val="00F63641"/>
    <w:rsid w:val="00F80BA3"/>
    <w:rsid w:val="00F82CED"/>
    <w:rsid w:val="00F87B21"/>
    <w:rsid w:val="00F932D2"/>
    <w:rsid w:val="00F96B90"/>
    <w:rsid w:val="00FB1129"/>
    <w:rsid w:val="00FB1268"/>
    <w:rsid w:val="00FC39AE"/>
    <w:rsid w:val="00FD4E2F"/>
    <w:rsid w:val="00FE30ED"/>
    <w:rsid w:val="00FF494D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66,red,#ccc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244"/>
    <w:rPr>
      <w:sz w:val="24"/>
      <w:szCs w:val="24"/>
    </w:rPr>
  </w:style>
  <w:style w:type="paragraph" w:styleId="Ttulo1">
    <w:name w:val="heading 1"/>
    <w:basedOn w:val="Normal"/>
    <w:next w:val="Estilo1"/>
    <w:autoRedefine/>
    <w:qFormat/>
    <w:rsid w:val="00A9071C"/>
    <w:pPr>
      <w:keepNext/>
      <w:jc w:val="center"/>
      <w:outlineLvl w:val="0"/>
    </w:pPr>
    <w:rPr>
      <w:rFonts w:ascii="Arial" w:hAnsi="Arial" w:cs="Arial"/>
      <w:b/>
      <w:bCs/>
      <w:noProof/>
      <w:sz w:val="28"/>
      <w:szCs w:val="28"/>
      <w:lang w:val="es-ES_tradnl"/>
    </w:rPr>
  </w:style>
  <w:style w:type="paragraph" w:styleId="Ttulo2">
    <w:name w:val="heading 2"/>
    <w:basedOn w:val="Normal"/>
    <w:next w:val="Estilo2"/>
    <w:autoRedefine/>
    <w:qFormat/>
    <w:rsid w:val="00F46613"/>
    <w:pPr>
      <w:keepNext/>
      <w:numPr>
        <w:ilvl w:val="1"/>
        <w:numId w:val="2"/>
      </w:numPr>
      <w:tabs>
        <w:tab w:val="clear" w:pos="1277"/>
        <w:tab w:val="num" w:pos="1134"/>
      </w:tabs>
      <w:ind w:left="1134"/>
      <w:outlineLvl w:val="1"/>
    </w:pPr>
    <w:rPr>
      <w:rFonts w:ascii="Arial" w:hAnsi="Arial" w:cs="Arial"/>
      <w:b/>
      <w:caps/>
      <w:lang w:val="es-ES_tradnl"/>
    </w:rPr>
  </w:style>
  <w:style w:type="paragraph" w:styleId="Ttulo3">
    <w:name w:val="heading 3"/>
    <w:basedOn w:val="Normal"/>
    <w:next w:val="Estilo2"/>
    <w:autoRedefine/>
    <w:qFormat/>
    <w:rsid w:val="003D1D9C"/>
    <w:pPr>
      <w:keepNext/>
      <w:numPr>
        <w:ilvl w:val="2"/>
        <w:numId w:val="2"/>
      </w:numPr>
      <w:jc w:val="both"/>
      <w:outlineLvl w:val="2"/>
    </w:pPr>
    <w:rPr>
      <w:rFonts w:ascii="Arial" w:hAnsi="Arial" w:cs="Arial"/>
      <w:b/>
      <w:bCs/>
      <w:lang w:val="es-ES_tradnl"/>
    </w:rPr>
  </w:style>
  <w:style w:type="paragraph" w:styleId="Ttulo4">
    <w:name w:val="heading 4"/>
    <w:basedOn w:val="Normal"/>
    <w:next w:val="Estilo3"/>
    <w:autoRedefine/>
    <w:qFormat/>
    <w:rsid w:val="00940F68"/>
    <w:pPr>
      <w:keepNext/>
      <w:numPr>
        <w:ilvl w:val="3"/>
        <w:numId w:val="2"/>
      </w:numPr>
      <w:jc w:val="both"/>
      <w:outlineLvl w:val="3"/>
    </w:pPr>
    <w:rPr>
      <w:rFonts w:ascii="Arial" w:hAnsi="Arial" w:cs="Arial"/>
      <w:bCs/>
      <w:i/>
      <w:lang w:val="es-ES_tradnl"/>
    </w:rPr>
  </w:style>
  <w:style w:type="paragraph" w:styleId="Ttulo5">
    <w:name w:val="heading 5"/>
    <w:basedOn w:val="Normal"/>
    <w:next w:val="Normal"/>
    <w:qFormat/>
    <w:rsid w:val="00560244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560244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560244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560244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560244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6024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60244"/>
    <w:pPr>
      <w:tabs>
        <w:tab w:val="center" w:pos="4252"/>
        <w:tab w:val="right" w:pos="8504"/>
      </w:tabs>
    </w:pPr>
  </w:style>
  <w:style w:type="paragraph" w:styleId="Subttulo">
    <w:name w:val="Subtitle"/>
    <w:basedOn w:val="Normal"/>
    <w:qFormat/>
    <w:rsid w:val="00560244"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rsid w:val="00560244"/>
    <w:rPr>
      <w:color w:val="0000FF"/>
      <w:u w:val="single"/>
    </w:rPr>
  </w:style>
  <w:style w:type="character" w:styleId="Nmerodepgina">
    <w:name w:val="page number"/>
    <w:basedOn w:val="Fuentedeprrafopredeter"/>
    <w:rsid w:val="00560244"/>
  </w:style>
  <w:style w:type="paragraph" w:styleId="NormalWeb">
    <w:name w:val="Normal (Web)"/>
    <w:basedOn w:val="Normal"/>
    <w:rsid w:val="00560244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</w:rPr>
  </w:style>
  <w:style w:type="paragraph" w:styleId="Ttulodendice">
    <w:name w:val="index heading"/>
    <w:basedOn w:val="Normal"/>
    <w:next w:val="Normal"/>
    <w:semiHidden/>
    <w:rsid w:val="00560244"/>
  </w:style>
  <w:style w:type="paragraph" w:customStyle="1" w:styleId="TIMES">
    <w:name w:val="TIMES"/>
    <w:basedOn w:val="Normal"/>
    <w:rsid w:val="00560244"/>
    <w:pPr>
      <w:overflowPunct w:val="0"/>
      <w:autoSpaceDE w:val="0"/>
      <w:autoSpaceDN w:val="0"/>
      <w:adjustRightInd w:val="0"/>
      <w:spacing w:line="360" w:lineRule="atLeast"/>
      <w:jc w:val="both"/>
      <w:textAlignment w:val="baseline"/>
    </w:pPr>
    <w:rPr>
      <w:rFonts w:ascii="Times" w:hAnsi="Times"/>
      <w:noProof/>
      <w:szCs w:val="20"/>
    </w:rPr>
  </w:style>
  <w:style w:type="paragraph" w:customStyle="1" w:styleId="Portada">
    <w:name w:val="Portada"/>
    <w:basedOn w:val="Normal"/>
    <w:rsid w:val="00560244"/>
    <w:pPr>
      <w:jc w:val="center"/>
    </w:pPr>
    <w:rPr>
      <w:b/>
      <w:bCs/>
      <w:sz w:val="36"/>
    </w:rPr>
  </w:style>
  <w:style w:type="paragraph" w:styleId="TDC1">
    <w:name w:val="toc 1"/>
    <w:basedOn w:val="Normal"/>
    <w:next w:val="Normal"/>
    <w:autoRedefine/>
    <w:uiPriority w:val="39"/>
    <w:rsid w:val="00940F68"/>
    <w:pPr>
      <w:tabs>
        <w:tab w:val="left" w:pos="360"/>
        <w:tab w:val="right" w:leader="dot" w:pos="9060"/>
      </w:tabs>
      <w:spacing w:before="120"/>
    </w:pPr>
    <w:rPr>
      <w:rFonts w:ascii="Arial" w:hAnsi="Arial" w:cs="Arial"/>
      <w:b/>
      <w:bCs/>
      <w:iCs/>
      <w:caps/>
      <w:noProof/>
    </w:rPr>
  </w:style>
  <w:style w:type="paragraph" w:styleId="TDC2">
    <w:name w:val="toc 2"/>
    <w:basedOn w:val="Normal"/>
    <w:next w:val="Normal"/>
    <w:autoRedefine/>
    <w:uiPriority w:val="39"/>
    <w:rsid w:val="00940F68"/>
    <w:pPr>
      <w:tabs>
        <w:tab w:val="left" w:pos="900"/>
        <w:tab w:val="right" w:leader="dot" w:pos="9060"/>
      </w:tabs>
      <w:spacing w:before="120"/>
      <w:ind w:left="360"/>
    </w:pPr>
    <w:rPr>
      <w:rFonts w:ascii="Arial" w:hAnsi="Arial" w:cs="Arial"/>
      <w:b/>
      <w:bCs/>
      <w:caps/>
      <w:noProof/>
      <w:sz w:val="22"/>
      <w:szCs w:val="22"/>
    </w:rPr>
  </w:style>
  <w:style w:type="paragraph" w:styleId="TDC3">
    <w:name w:val="toc 3"/>
    <w:basedOn w:val="Normal"/>
    <w:next w:val="Normal"/>
    <w:autoRedefine/>
    <w:semiHidden/>
    <w:rsid w:val="00940F68"/>
    <w:pPr>
      <w:tabs>
        <w:tab w:val="left" w:pos="1440"/>
        <w:tab w:val="right" w:leader="dot" w:pos="9060"/>
      </w:tabs>
      <w:ind w:left="900"/>
    </w:pPr>
    <w:rPr>
      <w:rFonts w:ascii="Arial" w:hAnsi="Arial" w:cs="Arial"/>
      <w:b/>
      <w:noProof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940F68"/>
    <w:pPr>
      <w:tabs>
        <w:tab w:val="left" w:pos="2160"/>
        <w:tab w:val="right" w:leader="dot" w:pos="9061"/>
      </w:tabs>
      <w:ind w:left="1440"/>
    </w:pPr>
    <w:rPr>
      <w:rFonts w:ascii="Arial" w:hAnsi="Arial" w:cs="Arial"/>
      <w:noProof/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560244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560244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semiHidden/>
    <w:rsid w:val="00560244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semiHidden/>
    <w:rsid w:val="00560244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semiHidden/>
    <w:rsid w:val="00560244"/>
    <w:pPr>
      <w:ind w:left="1920"/>
    </w:pPr>
    <w:rPr>
      <w:sz w:val="20"/>
      <w:szCs w:val="20"/>
    </w:rPr>
  </w:style>
  <w:style w:type="paragraph" w:styleId="Sangradetextonormal">
    <w:name w:val="Body Text Indent"/>
    <w:basedOn w:val="Normal"/>
    <w:rsid w:val="00560244"/>
    <w:pPr>
      <w:ind w:left="709"/>
      <w:jc w:val="both"/>
    </w:pPr>
    <w:rPr>
      <w:b/>
      <w:bCs/>
    </w:rPr>
  </w:style>
  <w:style w:type="paragraph" w:customStyle="1" w:styleId="vietascapitulos1ernivel">
    <w:name w:val="viñetas capitulos 1er nivel"/>
    <w:basedOn w:val="TIMES"/>
    <w:next w:val="Estilo1"/>
    <w:rsid w:val="00560244"/>
    <w:pPr>
      <w:numPr>
        <w:numId w:val="3"/>
      </w:numPr>
      <w:shd w:val="clear" w:color="auto" w:fill="FFFFFF"/>
      <w:spacing w:line="240" w:lineRule="auto"/>
    </w:pPr>
    <w:rPr>
      <w:rFonts w:ascii="Times New Roman" w:hAnsi="Times New Roman"/>
    </w:rPr>
  </w:style>
  <w:style w:type="paragraph" w:customStyle="1" w:styleId="vietascapitulode2nivel">
    <w:name w:val="viñetas capitulo de 2º nivel"/>
    <w:basedOn w:val="TIMES"/>
    <w:next w:val="Estilo1"/>
    <w:rsid w:val="00560244"/>
    <w:pPr>
      <w:numPr>
        <w:numId w:val="1"/>
      </w:numPr>
    </w:pPr>
    <w:rPr>
      <w:lang w:val="es-ES_tradnl"/>
    </w:rPr>
  </w:style>
  <w:style w:type="paragraph" w:customStyle="1" w:styleId="VietasSeccionesyapartados1ernivel">
    <w:name w:val="Viñetas Secciones y apartados 1er nivel"/>
    <w:basedOn w:val="TIMES"/>
    <w:next w:val="Estilo2"/>
    <w:rsid w:val="00560244"/>
    <w:pPr>
      <w:numPr>
        <w:numId w:val="7"/>
      </w:numPr>
      <w:spacing w:line="240" w:lineRule="auto"/>
    </w:pPr>
    <w:rPr>
      <w:rFonts w:ascii="Times New Roman" w:hAnsi="Times New Roman"/>
    </w:rPr>
  </w:style>
  <w:style w:type="paragraph" w:customStyle="1" w:styleId="VietasSeccionesyapartados2nivel">
    <w:name w:val="Viñetas Secciones y apartados 2º nivel"/>
    <w:basedOn w:val="TIMES"/>
    <w:next w:val="Estilo2"/>
    <w:rsid w:val="00560244"/>
    <w:pPr>
      <w:numPr>
        <w:numId w:val="4"/>
      </w:numPr>
    </w:pPr>
    <w:rPr>
      <w:lang w:val="es-ES_tradnl"/>
    </w:rPr>
  </w:style>
  <w:style w:type="paragraph" w:customStyle="1" w:styleId="Estilo1">
    <w:name w:val="Estilo1"/>
    <w:basedOn w:val="Normal"/>
    <w:rsid w:val="00560244"/>
    <w:pPr>
      <w:ind w:left="567"/>
      <w:jc w:val="both"/>
    </w:pPr>
    <w:rPr>
      <w:lang w:val="es-ES_tradnl"/>
    </w:rPr>
  </w:style>
  <w:style w:type="paragraph" w:customStyle="1" w:styleId="Estilo2">
    <w:name w:val="Estilo2"/>
    <w:basedOn w:val="Normal"/>
    <w:rsid w:val="00560244"/>
    <w:pPr>
      <w:ind w:left="1134"/>
      <w:jc w:val="both"/>
    </w:pPr>
  </w:style>
  <w:style w:type="paragraph" w:customStyle="1" w:styleId="Estilo3">
    <w:name w:val="Estilo3"/>
    <w:basedOn w:val="Normal"/>
    <w:rsid w:val="00560244"/>
    <w:pPr>
      <w:ind w:left="1928"/>
      <w:jc w:val="both"/>
    </w:pPr>
  </w:style>
  <w:style w:type="paragraph" w:customStyle="1" w:styleId="Vietassubapartados1ernivel">
    <w:name w:val="Viñetas subapartados 1 er nivel"/>
    <w:basedOn w:val="VietasSeccionesyapartados1ernivel"/>
    <w:next w:val="Estilo3"/>
    <w:rsid w:val="00560244"/>
    <w:pPr>
      <w:numPr>
        <w:numId w:val="6"/>
      </w:numPr>
    </w:pPr>
    <w:rPr>
      <w:lang w:val="es-ES_tradnl"/>
    </w:rPr>
  </w:style>
  <w:style w:type="paragraph" w:customStyle="1" w:styleId="VietasSubapartados2nivel">
    <w:name w:val="Viñetas Subapartados 2º nivel"/>
    <w:basedOn w:val="Vietassubapartados1ernivel"/>
    <w:next w:val="Estilo3"/>
    <w:rsid w:val="00560244"/>
    <w:pPr>
      <w:numPr>
        <w:numId w:val="5"/>
      </w:numPr>
    </w:pPr>
  </w:style>
  <w:style w:type="paragraph" w:styleId="Sangra2detindependiente">
    <w:name w:val="Body Text Indent 2"/>
    <w:basedOn w:val="Normal"/>
    <w:rsid w:val="00560244"/>
    <w:pPr>
      <w:ind w:left="709"/>
      <w:jc w:val="both"/>
    </w:pPr>
  </w:style>
  <w:style w:type="paragraph" w:styleId="Mapadeldocumento">
    <w:name w:val="Document Map"/>
    <w:basedOn w:val="Normal"/>
    <w:semiHidden/>
    <w:rsid w:val="00560244"/>
    <w:pPr>
      <w:shd w:val="clear" w:color="auto" w:fill="000080"/>
    </w:pPr>
    <w:rPr>
      <w:rFonts w:ascii="Tahoma" w:hAnsi="Tahoma" w:cs="Tahoma"/>
    </w:rPr>
  </w:style>
  <w:style w:type="paragraph" w:customStyle="1" w:styleId="unknownstyle">
    <w:name w:val="unknown style"/>
    <w:rsid w:val="00560244"/>
    <w:pPr>
      <w:widowControl w:val="0"/>
      <w:overflowPunct w:val="0"/>
      <w:autoSpaceDE w:val="0"/>
      <w:autoSpaceDN w:val="0"/>
      <w:adjustRightInd w:val="0"/>
    </w:pPr>
    <w:rPr>
      <w:rFonts w:ascii="Franklin Gothic Demi" w:hAnsi="Franklin Gothic Demi"/>
      <w:color w:val="000080"/>
      <w:kern w:val="28"/>
    </w:rPr>
  </w:style>
  <w:style w:type="character" w:styleId="Hipervnculovisitado">
    <w:name w:val="FollowedHyperlink"/>
    <w:basedOn w:val="Fuentedeprrafopredeter"/>
    <w:rsid w:val="00560244"/>
    <w:rPr>
      <w:color w:val="800080"/>
      <w:u w:val="single"/>
    </w:rPr>
  </w:style>
  <w:style w:type="paragraph" w:customStyle="1" w:styleId="Nombre">
    <w:name w:val="Nombre"/>
    <w:basedOn w:val="Normal"/>
    <w:next w:val="Normal"/>
    <w:rsid w:val="00560244"/>
    <w:pPr>
      <w:spacing w:after="440"/>
      <w:ind w:left="2160" w:hanging="459"/>
    </w:pPr>
    <w:rPr>
      <w:spacing w:val="-20"/>
      <w:sz w:val="48"/>
      <w:szCs w:val="20"/>
    </w:rPr>
  </w:style>
  <w:style w:type="paragraph" w:customStyle="1" w:styleId="Direccin1">
    <w:name w:val="Dirección 1"/>
    <w:basedOn w:val="Normal"/>
    <w:rsid w:val="00560244"/>
    <w:pPr>
      <w:framePr w:w="2400" w:wrap="notBeside" w:vAnchor="page" w:hAnchor="page" w:x="8065" w:y="1009"/>
      <w:spacing w:line="200" w:lineRule="auto"/>
    </w:pPr>
    <w:rPr>
      <w:sz w:val="16"/>
      <w:szCs w:val="20"/>
    </w:rPr>
  </w:style>
  <w:style w:type="paragraph" w:customStyle="1" w:styleId="Ttulodeseccin">
    <w:name w:val="Título de sección"/>
    <w:basedOn w:val="Normal"/>
    <w:next w:val="Normal"/>
    <w:rsid w:val="00560244"/>
    <w:pPr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pct10" w:color="auto" w:fill="auto"/>
      <w:spacing w:before="120" w:line="280" w:lineRule="auto"/>
    </w:pPr>
    <w:rPr>
      <w:rFonts w:ascii="Arial" w:hAnsi="Arial"/>
      <w:b/>
      <w:spacing w:val="-10"/>
      <w:position w:val="7"/>
      <w:sz w:val="20"/>
      <w:szCs w:val="20"/>
    </w:rPr>
  </w:style>
  <w:style w:type="paragraph" w:customStyle="1" w:styleId="Informacinpersonal">
    <w:name w:val="Información personal"/>
    <w:basedOn w:val="Logro"/>
    <w:rsid w:val="00560244"/>
    <w:pPr>
      <w:tabs>
        <w:tab w:val="clear" w:pos="360"/>
      </w:tabs>
      <w:spacing w:before="220"/>
      <w:ind w:left="0" w:firstLine="0"/>
    </w:pPr>
  </w:style>
  <w:style w:type="paragraph" w:customStyle="1" w:styleId="Logro">
    <w:name w:val="Logro"/>
    <w:basedOn w:val="Textoindependiente"/>
    <w:rsid w:val="00560244"/>
    <w:pPr>
      <w:tabs>
        <w:tab w:val="left" w:pos="360"/>
      </w:tabs>
      <w:spacing w:after="60"/>
      <w:ind w:left="360" w:right="-68" w:hanging="360"/>
      <w:jc w:val="both"/>
    </w:pPr>
  </w:style>
  <w:style w:type="paragraph" w:styleId="Textoindependiente">
    <w:name w:val="Body Text"/>
    <w:basedOn w:val="Normal"/>
    <w:rsid w:val="00560244"/>
    <w:pPr>
      <w:spacing w:after="220" w:line="220" w:lineRule="auto"/>
      <w:ind w:right="-360"/>
    </w:pPr>
    <w:rPr>
      <w:sz w:val="20"/>
      <w:szCs w:val="20"/>
    </w:rPr>
  </w:style>
  <w:style w:type="paragraph" w:customStyle="1" w:styleId="Organizacin">
    <w:name w:val="Organización"/>
    <w:basedOn w:val="Normal"/>
    <w:next w:val="Normal"/>
    <w:rsid w:val="00560244"/>
    <w:pPr>
      <w:tabs>
        <w:tab w:val="left" w:pos="2198"/>
        <w:tab w:val="right" w:pos="6480"/>
      </w:tabs>
      <w:spacing w:before="220" w:after="40" w:line="220" w:lineRule="auto"/>
      <w:ind w:left="2198" w:right="-360" w:hanging="2198"/>
    </w:pPr>
    <w:rPr>
      <w:sz w:val="20"/>
      <w:szCs w:val="20"/>
    </w:rPr>
  </w:style>
  <w:style w:type="paragraph" w:customStyle="1" w:styleId="Puesto1">
    <w:name w:val="Puesto1"/>
    <w:next w:val="Logro"/>
    <w:rsid w:val="00560244"/>
    <w:pPr>
      <w:spacing w:after="40" w:line="220" w:lineRule="auto"/>
    </w:pPr>
    <w:rPr>
      <w:rFonts w:ascii="Arial" w:hAnsi="Arial"/>
      <w:b/>
      <w:spacing w:val="-10"/>
      <w:lang w:val="en-US"/>
    </w:rPr>
  </w:style>
  <w:style w:type="paragraph" w:customStyle="1" w:styleId="Objetivo">
    <w:name w:val="Objetivo"/>
    <w:basedOn w:val="Normal"/>
    <w:next w:val="Textoindependiente"/>
    <w:rsid w:val="00560244"/>
    <w:pPr>
      <w:spacing w:before="220" w:after="220" w:line="220" w:lineRule="auto"/>
    </w:pPr>
    <w:rPr>
      <w:sz w:val="20"/>
      <w:szCs w:val="20"/>
    </w:rPr>
  </w:style>
  <w:style w:type="paragraph" w:styleId="Sangra3detindependiente">
    <w:name w:val="Body Text Indent 3"/>
    <w:basedOn w:val="Normal"/>
    <w:rsid w:val="00560244"/>
    <w:pPr>
      <w:ind w:left="1260"/>
    </w:pPr>
    <w:rPr>
      <w:lang w:val="es-ES_tradnl"/>
    </w:rPr>
  </w:style>
  <w:style w:type="paragraph" w:styleId="Sinespaciado">
    <w:name w:val="No Spacing"/>
    <w:link w:val="SinespaciadoCar"/>
    <w:uiPriority w:val="1"/>
    <w:qFormat/>
    <w:rsid w:val="00BD279D"/>
    <w:rPr>
      <w:rFonts w:ascii="Calibri" w:hAnsi="Calibri"/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D279D"/>
    <w:rPr>
      <w:rFonts w:ascii="Calibri" w:hAnsi="Calibri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rsid w:val="00BD27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D279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8510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rsid w:val="00D21B5A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rsid w:val="00D21B5A"/>
  </w:style>
  <w:style w:type="character" w:styleId="Refdenotaalfinal">
    <w:name w:val="endnote reference"/>
    <w:basedOn w:val="Fuentedeprrafopredeter"/>
    <w:rsid w:val="00D21B5A"/>
    <w:rPr>
      <w:vertAlign w:val="superscript"/>
    </w:rPr>
  </w:style>
  <w:style w:type="paragraph" w:styleId="Textonotapie">
    <w:name w:val="footnote text"/>
    <w:basedOn w:val="Normal"/>
    <w:link w:val="TextonotapieCar"/>
    <w:rsid w:val="00D21B5A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D21B5A"/>
  </w:style>
  <w:style w:type="character" w:styleId="Refdenotaalpie">
    <w:name w:val="footnote reference"/>
    <w:basedOn w:val="Fuentedeprrafopredeter"/>
    <w:rsid w:val="00D21B5A"/>
    <w:rPr>
      <w:vertAlign w:val="superscript"/>
    </w:rPr>
  </w:style>
  <w:style w:type="paragraph" w:styleId="Listaconnmeros">
    <w:name w:val="List Number"/>
    <w:basedOn w:val="Normal"/>
    <w:rsid w:val="008E16A6"/>
    <w:pPr>
      <w:numPr>
        <w:numId w:val="8"/>
      </w:numPr>
    </w:pPr>
    <w:rPr>
      <w:sz w:val="20"/>
      <w:szCs w:val="20"/>
      <w:lang w:val="en-US" w:eastAsia="en-US"/>
    </w:rPr>
  </w:style>
  <w:style w:type="paragraph" w:styleId="Listaconnmeros4">
    <w:name w:val="List Number 4"/>
    <w:basedOn w:val="Normal"/>
    <w:rsid w:val="008E16A6"/>
    <w:pPr>
      <w:numPr>
        <w:numId w:val="9"/>
      </w:numPr>
    </w:pPr>
    <w:rPr>
      <w:sz w:val="20"/>
      <w:szCs w:val="20"/>
      <w:lang w:val="en-US" w:eastAsia="en-US"/>
    </w:rPr>
  </w:style>
  <w:style w:type="paragraph" w:customStyle="1" w:styleId="formtext">
    <w:name w:val="form text"/>
    <w:basedOn w:val="Normal"/>
    <w:rsid w:val="008E16A6"/>
    <w:rPr>
      <w:b/>
      <w:i/>
      <w:sz w:val="22"/>
      <w:szCs w:val="20"/>
      <w:lang w:val="en-US" w:eastAsia="en-US"/>
    </w:rPr>
  </w:style>
  <w:style w:type="paragraph" w:styleId="Listaconnmeros5">
    <w:name w:val="List Number 5"/>
    <w:basedOn w:val="Normal"/>
    <w:rsid w:val="008E16A6"/>
    <w:pPr>
      <w:numPr>
        <w:numId w:val="10"/>
      </w:numPr>
    </w:pPr>
    <w:rPr>
      <w:sz w:val="20"/>
      <w:szCs w:val="20"/>
      <w:lang w:val="en-US" w:eastAsia="en-US"/>
    </w:rPr>
  </w:style>
  <w:style w:type="paragraph" w:styleId="Listaconnmeros2">
    <w:name w:val="List Number 2"/>
    <w:basedOn w:val="Normal"/>
    <w:rsid w:val="008E16A6"/>
    <w:pPr>
      <w:numPr>
        <w:numId w:val="11"/>
      </w:numPr>
      <w:tabs>
        <w:tab w:val="clear" w:pos="720"/>
        <w:tab w:val="num" w:pos="360"/>
      </w:tabs>
      <w:ind w:left="360"/>
    </w:pPr>
    <w:rPr>
      <w:sz w:val="20"/>
      <w:szCs w:val="20"/>
      <w:lang w:val="en-US" w:eastAsia="en-US"/>
    </w:rPr>
  </w:style>
  <w:style w:type="paragraph" w:customStyle="1" w:styleId="tableheading">
    <w:name w:val="table heading"/>
    <w:basedOn w:val="Normal"/>
    <w:rsid w:val="008E16A6"/>
    <w:pPr>
      <w:spacing w:before="60"/>
    </w:pPr>
    <w:rPr>
      <w:i/>
      <w:sz w:val="18"/>
      <w:szCs w:val="20"/>
      <w:lang w:val="en-US" w:eastAsia="en-US"/>
    </w:rPr>
  </w:style>
  <w:style w:type="paragraph" w:customStyle="1" w:styleId="formtext-small">
    <w:name w:val="form text - small"/>
    <w:basedOn w:val="Normal"/>
    <w:rsid w:val="008E16A6"/>
    <w:pPr>
      <w:spacing w:before="240"/>
    </w:pPr>
    <w:rPr>
      <w:sz w:val="20"/>
      <w:szCs w:val="20"/>
      <w:lang w:val="en-US" w:eastAsia="en-US"/>
    </w:rPr>
  </w:style>
  <w:style w:type="paragraph" w:styleId="Fecha">
    <w:name w:val="Date"/>
    <w:basedOn w:val="Normal"/>
    <w:next w:val="Normal"/>
    <w:link w:val="FechaCar"/>
    <w:rsid w:val="00357147"/>
    <w:rPr>
      <w:lang w:val="en-US" w:eastAsia="en-US"/>
    </w:rPr>
  </w:style>
  <w:style w:type="character" w:customStyle="1" w:styleId="FechaCar">
    <w:name w:val="Fecha Car"/>
    <w:basedOn w:val="Fuentedeprrafopredeter"/>
    <w:link w:val="Fecha"/>
    <w:rsid w:val="00357147"/>
    <w:rPr>
      <w:sz w:val="24"/>
      <w:szCs w:val="24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57147"/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333CB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325F4"/>
    <w:rPr>
      <w:i/>
      <w:iCs/>
    </w:rPr>
  </w:style>
  <w:style w:type="character" w:customStyle="1" w:styleId="u4rf00tssr8m">
    <w:name w:val="u4rf00tssr8m"/>
    <w:basedOn w:val="Fuentedeprrafopredeter"/>
    <w:rsid w:val="00D325F4"/>
  </w:style>
  <w:style w:type="character" w:customStyle="1" w:styleId="apple-style-span">
    <w:name w:val="apple-style-span"/>
    <w:basedOn w:val="Fuentedeprrafopredeter"/>
    <w:rsid w:val="00664A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244"/>
    <w:rPr>
      <w:sz w:val="24"/>
      <w:szCs w:val="24"/>
    </w:rPr>
  </w:style>
  <w:style w:type="paragraph" w:styleId="Ttulo1">
    <w:name w:val="heading 1"/>
    <w:basedOn w:val="Normal"/>
    <w:next w:val="Estilo1"/>
    <w:autoRedefine/>
    <w:qFormat/>
    <w:rsid w:val="00A9071C"/>
    <w:pPr>
      <w:keepNext/>
      <w:jc w:val="center"/>
      <w:outlineLvl w:val="0"/>
    </w:pPr>
    <w:rPr>
      <w:rFonts w:ascii="Arial" w:hAnsi="Arial" w:cs="Arial"/>
      <w:b/>
      <w:bCs/>
      <w:noProof/>
      <w:sz w:val="28"/>
      <w:szCs w:val="28"/>
      <w:lang w:val="es-ES_tradnl"/>
    </w:rPr>
  </w:style>
  <w:style w:type="paragraph" w:styleId="Ttulo2">
    <w:name w:val="heading 2"/>
    <w:basedOn w:val="Normal"/>
    <w:next w:val="Estilo2"/>
    <w:autoRedefine/>
    <w:qFormat/>
    <w:rsid w:val="00F46613"/>
    <w:pPr>
      <w:keepNext/>
      <w:numPr>
        <w:ilvl w:val="1"/>
        <w:numId w:val="2"/>
      </w:numPr>
      <w:tabs>
        <w:tab w:val="clear" w:pos="1277"/>
        <w:tab w:val="num" w:pos="1134"/>
      </w:tabs>
      <w:ind w:left="1134"/>
      <w:outlineLvl w:val="1"/>
    </w:pPr>
    <w:rPr>
      <w:rFonts w:ascii="Arial" w:hAnsi="Arial" w:cs="Arial"/>
      <w:b/>
      <w:caps/>
      <w:lang w:val="es-ES_tradnl"/>
    </w:rPr>
  </w:style>
  <w:style w:type="paragraph" w:styleId="Ttulo3">
    <w:name w:val="heading 3"/>
    <w:basedOn w:val="Normal"/>
    <w:next w:val="Estilo2"/>
    <w:autoRedefine/>
    <w:qFormat/>
    <w:rsid w:val="003D1D9C"/>
    <w:pPr>
      <w:keepNext/>
      <w:numPr>
        <w:ilvl w:val="2"/>
        <w:numId w:val="2"/>
      </w:numPr>
      <w:jc w:val="both"/>
      <w:outlineLvl w:val="2"/>
    </w:pPr>
    <w:rPr>
      <w:rFonts w:ascii="Arial" w:hAnsi="Arial" w:cs="Arial"/>
      <w:b/>
      <w:bCs/>
      <w:lang w:val="es-ES_tradnl"/>
    </w:rPr>
  </w:style>
  <w:style w:type="paragraph" w:styleId="Ttulo4">
    <w:name w:val="heading 4"/>
    <w:basedOn w:val="Normal"/>
    <w:next w:val="Estilo3"/>
    <w:autoRedefine/>
    <w:qFormat/>
    <w:rsid w:val="00940F68"/>
    <w:pPr>
      <w:keepNext/>
      <w:numPr>
        <w:ilvl w:val="3"/>
        <w:numId w:val="2"/>
      </w:numPr>
      <w:jc w:val="both"/>
      <w:outlineLvl w:val="3"/>
    </w:pPr>
    <w:rPr>
      <w:rFonts w:ascii="Arial" w:hAnsi="Arial" w:cs="Arial"/>
      <w:bCs/>
      <w:i/>
      <w:lang w:val="es-ES_tradnl"/>
    </w:rPr>
  </w:style>
  <w:style w:type="paragraph" w:styleId="Ttulo5">
    <w:name w:val="heading 5"/>
    <w:basedOn w:val="Normal"/>
    <w:next w:val="Normal"/>
    <w:qFormat/>
    <w:rsid w:val="00560244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560244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560244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560244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560244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6024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60244"/>
    <w:pPr>
      <w:tabs>
        <w:tab w:val="center" w:pos="4252"/>
        <w:tab w:val="right" w:pos="8504"/>
      </w:tabs>
    </w:pPr>
  </w:style>
  <w:style w:type="paragraph" w:styleId="Subttulo">
    <w:name w:val="Subtitle"/>
    <w:basedOn w:val="Normal"/>
    <w:qFormat/>
    <w:rsid w:val="00560244"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rsid w:val="00560244"/>
    <w:rPr>
      <w:color w:val="0000FF"/>
      <w:u w:val="single"/>
    </w:rPr>
  </w:style>
  <w:style w:type="character" w:styleId="Nmerodepgina">
    <w:name w:val="page number"/>
    <w:basedOn w:val="Fuentedeprrafopredeter"/>
    <w:rsid w:val="00560244"/>
  </w:style>
  <w:style w:type="paragraph" w:styleId="NormalWeb">
    <w:name w:val="Normal (Web)"/>
    <w:basedOn w:val="Normal"/>
    <w:rsid w:val="00560244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</w:rPr>
  </w:style>
  <w:style w:type="paragraph" w:styleId="Ttulodendice">
    <w:name w:val="index heading"/>
    <w:basedOn w:val="Normal"/>
    <w:next w:val="Normal"/>
    <w:semiHidden/>
    <w:rsid w:val="00560244"/>
  </w:style>
  <w:style w:type="paragraph" w:customStyle="1" w:styleId="TIMES">
    <w:name w:val="TIMES"/>
    <w:basedOn w:val="Normal"/>
    <w:rsid w:val="00560244"/>
    <w:pPr>
      <w:overflowPunct w:val="0"/>
      <w:autoSpaceDE w:val="0"/>
      <w:autoSpaceDN w:val="0"/>
      <w:adjustRightInd w:val="0"/>
      <w:spacing w:line="360" w:lineRule="atLeast"/>
      <w:jc w:val="both"/>
      <w:textAlignment w:val="baseline"/>
    </w:pPr>
    <w:rPr>
      <w:rFonts w:ascii="Times" w:hAnsi="Times"/>
      <w:noProof/>
      <w:szCs w:val="20"/>
    </w:rPr>
  </w:style>
  <w:style w:type="paragraph" w:customStyle="1" w:styleId="Portada">
    <w:name w:val="Portada"/>
    <w:basedOn w:val="Normal"/>
    <w:rsid w:val="00560244"/>
    <w:pPr>
      <w:jc w:val="center"/>
    </w:pPr>
    <w:rPr>
      <w:b/>
      <w:bCs/>
      <w:sz w:val="36"/>
    </w:rPr>
  </w:style>
  <w:style w:type="paragraph" w:styleId="TDC1">
    <w:name w:val="toc 1"/>
    <w:basedOn w:val="Normal"/>
    <w:next w:val="Normal"/>
    <w:autoRedefine/>
    <w:uiPriority w:val="39"/>
    <w:rsid w:val="00940F68"/>
    <w:pPr>
      <w:tabs>
        <w:tab w:val="left" w:pos="360"/>
        <w:tab w:val="right" w:leader="dot" w:pos="9060"/>
      </w:tabs>
      <w:spacing w:before="120"/>
    </w:pPr>
    <w:rPr>
      <w:rFonts w:ascii="Arial" w:hAnsi="Arial" w:cs="Arial"/>
      <w:b/>
      <w:bCs/>
      <w:iCs/>
      <w:caps/>
      <w:noProof/>
    </w:rPr>
  </w:style>
  <w:style w:type="paragraph" w:styleId="TDC2">
    <w:name w:val="toc 2"/>
    <w:basedOn w:val="Normal"/>
    <w:next w:val="Normal"/>
    <w:autoRedefine/>
    <w:uiPriority w:val="39"/>
    <w:rsid w:val="00940F68"/>
    <w:pPr>
      <w:tabs>
        <w:tab w:val="left" w:pos="900"/>
        <w:tab w:val="right" w:leader="dot" w:pos="9060"/>
      </w:tabs>
      <w:spacing w:before="120"/>
      <w:ind w:left="360"/>
    </w:pPr>
    <w:rPr>
      <w:rFonts w:ascii="Arial" w:hAnsi="Arial" w:cs="Arial"/>
      <w:b/>
      <w:bCs/>
      <w:caps/>
      <w:noProof/>
      <w:sz w:val="22"/>
      <w:szCs w:val="22"/>
    </w:rPr>
  </w:style>
  <w:style w:type="paragraph" w:styleId="TDC3">
    <w:name w:val="toc 3"/>
    <w:basedOn w:val="Normal"/>
    <w:next w:val="Normal"/>
    <w:autoRedefine/>
    <w:semiHidden/>
    <w:rsid w:val="00940F68"/>
    <w:pPr>
      <w:tabs>
        <w:tab w:val="left" w:pos="1440"/>
        <w:tab w:val="right" w:leader="dot" w:pos="9060"/>
      </w:tabs>
      <w:ind w:left="900"/>
    </w:pPr>
    <w:rPr>
      <w:rFonts w:ascii="Arial" w:hAnsi="Arial" w:cs="Arial"/>
      <w:b/>
      <w:noProof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940F68"/>
    <w:pPr>
      <w:tabs>
        <w:tab w:val="left" w:pos="2160"/>
        <w:tab w:val="right" w:leader="dot" w:pos="9061"/>
      </w:tabs>
      <w:ind w:left="1440"/>
    </w:pPr>
    <w:rPr>
      <w:rFonts w:ascii="Arial" w:hAnsi="Arial" w:cs="Arial"/>
      <w:noProof/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560244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560244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semiHidden/>
    <w:rsid w:val="00560244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semiHidden/>
    <w:rsid w:val="00560244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semiHidden/>
    <w:rsid w:val="00560244"/>
    <w:pPr>
      <w:ind w:left="1920"/>
    </w:pPr>
    <w:rPr>
      <w:sz w:val="20"/>
      <w:szCs w:val="20"/>
    </w:rPr>
  </w:style>
  <w:style w:type="paragraph" w:styleId="Sangradetextonormal">
    <w:name w:val="Body Text Indent"/>
    <w:basedOn w:val="Normal"/>
    <w:rsid w:val="00560244"/>
    <w:pPr>
      <w:ind w:left="709"/>
      <w:jc w:val="both"/>
    </w:pPr>
    <w:rPr>
      <w:b/>
      <w:bCs/>
    </w:rPr>
  </w:style>
  <w:style w:type="paragraph" w:customStyle="1" w:styleId="vietascapitulos1ernivel">
    <w:name w:val="viñetas capitulos 1er nivel"/>
    <w:basedOn w:val="TIMES"/>
    <w:next w:val="Estilo1"/>
    <w:rsid w:val="00560244"/>
    <w:pPr>
      <w:numPr>
        <w:numId w:val="3"/>
      </w:numPr>
      <w:shd w:val="clear" w:color="auto" w:fill="FFFFFF"/>
      <w:spacing w:line="240" w:lineRule="auto"/>
    </w:pPr>
    <w:rPr>
      <w:rFonts w:ascii="Times New Roman" w:hAnsi="Times New Roman"/>
    </w:rPr>
  </w:style>
  <w:style w:type="paragraph" w:customStyle="1" w:styleId="vietascapitulode2nivel">
    <w:name w:val="viñetas capitulo de 2º nivel"/>
    <w:basedOn w:val="TIMES"/>
    <w:next w:val="Estilo1"/>
    <w:rsid w:val="00560244"/>
    <w:pPr>
      <w:numPr>
        <w:numId w:val="1"/>
      </w:numPr>
    </w:pPr>
    <w:rPr>
      <w:lang w:val="es-ES_tradnl"/>
    </w:rPr>
  </w:style>
  <w:style w:type="paragraph" w:customStyle="1" w:styleId="VietasSeccionesyapartados1ernivel">
    <w:name w:val="Viñetas Secciones y apartados 1er nivel"/>
    <w:basedOn w:val="TIMES"/>
    <w:next w:val="Estilo2"/>
    <w:rsid w:val="00560244"/>
    <w:pPr>
      <w:numPr>
        <w:numId w:val="7"/>
      </w:numPr>
      <w:spacing w:line="240" w:lineRule="auto"/>
    </w:pPr>
    <w:rPr>
      <w:rFonts w:ascii="Times New Roman" w:hAnsi="Times New Roman"/>
    </w:rPr>
  </w:style>
  <w:style w:type="paragraph" w:customStyle="1" w:styleId="VietasSeccionesyapartados2nivel">
    <w:name w:val="Viñetas Secciones y apartados 2º nivel"/>
    <w:basedOn w:val="TIMES"/>
    <w:next w:val="Estilo2"/>
    <w:rsid w:val="00560244"/>
    <w:pPr>
      <w:numPr>
        <w:numId w:val="4"/>
      </w:numPr>
    </w:pPr>
    <w:rPr>
      <w:lang w:val="es-ES_tradnl"/>
    </w:rPr>
  </w:style>
  <w:style w:type="paragraph" w:customStyle="1" w:styleId="Estilo1">
    <w:name w:val="Estilo1"/>
    <w:basedOn w:val="Normal"/>
    <w:rsid w:val="00560244"/>
    <w:pPr>
      <w:ind w:left="567"/>
      <w:jc w:val="both"/>
    </w:pPr>
    <w:rPr>
      <w:lang w:val="es-ES_tradnl"/>
    </w:rPr>
  </w:style>
  <w:style w:type="paragraph" w:customStyle="1" w:styleId="Estilo2">
    <w:name w:val="Estilo2"/>
    <w:basedOn w:val="Normal"/>
    <w:rsid w:val="00560244"/>
    <w:pPr>
      <w:ind w:left="1134"/>
      <w:jc w:val="both"/>
    </w:pPr>
  </w:style>
  <w:style w:type="paragraph" w:customStyle="1" w:styleId="Estilo3">
    <w:name w:val="Estilo3"/>
    <w:basedOn w:val="Normal"/>
    <w:rsid w:val="00560244"/>
    <w:pPr>
      <w:ind w:left="1928"/>
      <w:jc w:val="both"/>
    </w:pPr>
  </w:style>
  <w:style w:type="paragraph" w:customStyle="1" w:styleId="Vietassubapartados1ernivel">
    <w:name w:val="Viñetas subapartados 1 er nivel"/>
    <w:basedOn w:val="VietasSeccionesyapartados1ernivel"/>
    <w:next w:val="Estilo3"/>
    <w:rsid w:val="00560244"/>
    <w:pPr>
      <w:numPr>
        <w:numId w:val="6"/>
      </w:numPr>
    </w:pPr>
    <w:rPr>
      <w:lang w:val="es-ES_tradnl"/>
    </w:rPr>
  </w:style>
  <w:style w:type="paragraph" w:customStyle="1" w:styleId="VietasSubapartados2nivel">
    <w:name w:val="Viñetas Subapartados 2º nivel"/>
    <w:basedOn w:val="Vietassubapartados1ernivel"/>
    <w:next w:val="Estilo3"/>
    <w:rsid w:val="00560244"/>
    <w:pPr>
      <w:numPr>
        <w:numId w:val="5"/>
      </w:numPr>
    </w:pPr>
  </w:style>
  <w:style w:type="paragraph" w:styleId="Sangra2detindependiente">
    <w:name w:val="Body Text Indent 2"/>
    <w:basedOn w:val="Normal"/>
    <w:rsid w:val="00560244"/>
    <w:pPr>
      <w:ind w:left="709"/>
      <w:jc w:val="both"/>
    </w:pPr>
  </w:style>
  <w:style w:type="paragraph" w:styleId="Mapadeldocumento">
    <w:name w:val="Document Map"/>
    <w:basedOn w:val="Normal"/>
    <w:semiHidden/>
    <w:rsid w:val="00560244"/>
    <w:pPr>
      <w:shd w:val="clear" w:color="auto" w:fill="000080"/>
    </w:pPr>
    <w:rPr>
      <w:rFonts w:ascii="Tahoma" w:hAnsi="Tahoma" w:cs="Tahoma"/>
    </w:rPr>
  </w:style>
  <w:style w:type="paragraph" w:customStyle="1" w:styleId="unknownstyle">
    <w:name w:val="unknown style"/>
    <w:rsid w:val="00560244"/>
    <w:pPr>
      <w:widowControl w:val="0"/>
      <w:overflowPunct w:val="0"/>
      <w:autoSpaceDE w:val="0"/>
      <w:autoSpaceDN w:val="0"/>
      <w:adjustRightInd w:val="0"/>
    </w:pPr>
    <w:rPr>
      <w:rFonts w:ascii="Franklin Gothic Demi" w:hAnsi="Franklin Gothic Demi"/>
      <w:color w:val="000080"/>
      <w:kern w:val="28"/>
    </w:rPr>
  </w:style>
  <w:style w:type="character" w:styleId="Hipervnculovisitado">
    <w:name w:val="FollowedHyperlink"/>
    <w:basedOn w:val="Fuentedeprrafopredeter"/>
    <w:rsid w:val="00560244"/>
    <w:rPr>
      <w:color w:val="800080"/>
      <w:u w:val="single"/>
    </w:rPr>
  </w:style>
  <w:style w:type="paragraph" w:customStyle="1" w:styleId="Nombre">
    <w:name w:val="Nombre"/>
    <w:basedOn w:val="Normal"/>
    <w:next w:val="Normal"/>
    <w:rsid w:val="00560244"/>
    <w:pPr>
      <w:spacing w:after="440"/>
      <w:ind w:left="2160" w:hanging="459"/>
    </w:pPr>
    <w:rPr>
      <w:spacing w:val="-20"/>
      <w:sz w:val="48"/>
      <w:szCs w:val="20"/>
    </w:rPr>
  </w:style>
  <w:style w:type="paragraph" w:customStyle="1" w:styleId="Direccin1">
    <w:name w:val="Dirección 1"/>
    <w:basedOn w:val="Normal"/>
    <w:rsid w:val="00560244"/>
    <w:pPr>
      <w:framePr w:w="2400" w:wrap="notBeside" w:vAnchor="page" w:hAnchor="page" w:x="8065" w:y="1009"/>
      <w:spacing w:line="200" w:lineRule="auto"/>
    </w:pPr>
    <w:rPr>
      <w:sz w:val="16"/>
      <w:szCs w:val="20"/>
    </w:rPr>
  </w:style>
  <w:style w:type="paragraph" w:customStyle="1" w:styleId="Ttulodeseccin">
    <w:name w:val="Título de sección"/>
    <w:basedOn w:val="Normal"/>
    <w:next w:val="Normal"/>
    <w:rsid w:val="00560244"/>
    <w:pPr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pct10" w:color="auto" w:fill="auto"/>
      <w:spacing w:before="120" w:line="280" w:lineRule="auto"/>
    </w:pPr>
    <w:rPr>
      <w:rFonts w:ascii="Arial" w:hAnsi="Arial"/>
      <w:b/>
      <w:spacing w:val="-10"/>
      <w:position w:val="7"/>
      <w:sz w:val="20"/>
      <w:szCs w:val="20"/>
    </w:rPr>
  </w:style>
  <w:style w:type="paragraph" w:customStyle="1" w:styleId="Informacinpersonal">
    <w:name w:val="Información personal"/>
    <w:basedOn w:val="Logro"/>
    <w:rsid w:val="00560244"/>
    <w:pPr>
      <w:tabs>
        <w:tab w:val="clear" w:pos="360"/>
      </w:tabs>
      <w:spacing w:before="220"/>
      <w:ind w:left="0" w:firstLine="0"/>
    </w:pPr>
  </w:style>
  <w:style w:type="paragraph" w:customStyle="1" w:styleId="Logro">
    <w:name w:val="Logro"/>
    <w:basedOn w:val="Textoindependiente"/>
    <w:rsid w:val="00560244"/>
    <w:pPr>
      <w:tabs>
        <w:tab w:val="left" w:pos="360"/>
      </w:tabs>
      <w:spacing w:after="60"/>
      <w:ind w:left="360" w:right="-68" w:hanging="360"/>
      <w:jc w:val="both"/>
    </w:pPr>
  </w:style>
  <w:style w:type="paragraph" w:styleId="Textoindependiente">
    <w:name w:val="Body Text"/>
    <w:basedOn w:val="Normal"/>
    <w:rsid w:val="00560244"/>
    <w:pPr>
      <w:spacing w:after="220" w:line="220" w:lineRule="auto"/>
      <w:ind w:right="-360"/>
    </w:pPr>
    <w:rPr>
      <w:sz w:val="20"/>
      <w:szCs w:val="20"/>
    </w:rPr>
  </w:style>
  <w:style w:type="paragraph" w:customStyle="1" w:styleId="Organizacin">
    <w:name w:val="Organización"/>
    <w:basedOn w:val="Normal"/>
    <w:next w:val="Normal"/>
    <w:rsid w:val="00560244"/>
    <w:pPr>
      <w:tabs>
        <w:tab w:val="left" w:pos="2198"/>
        <w:tab w:val="right" w:pos="6480"/>
      </w:tabs>
      <w:spacing w:before="220" w:after="40" w:line="220" w:lineRule="auto"/>
      <w:ind w:left="2198" w:right="-360" w:hanging="2198"/>
    </w:pPr>
    <w:rPr>
      <w:sz w:val="20"/>
      <w:szCs w:val="20"/>
    </w:rPr>
  </w:style>
  <w:style w:type="paragraph" w:customStyle="1" w:styleId="Puesto1">
    <w:name w:val="Puesto1"/>
    <w:next w:val="Logro"/>
    <w:rsid w:val="00560244"/>
    <w:pPr>
      <w:spacing w:after="40" w:line="220" w:lineRule="auto"/>
    </w:pPr>
    <w:rPr>
      <w:rFonts w:ascii="Arial" w:hAnsi="Arial"/>
      <w:b/>
      <w:spacing w:val="-10"/>
      <w:lang w:val="en-US"/>
    </w:rPr>
  </w:style>
  <w:style w:type="paragraph" w:customStyle="1" w:styleId="Objetivo">
    <w:name w:val="Objetivo"/>
    <w:basedOn w:val="Normal"/>
    <w:next w:val="Textoindependiente"/>
    <w:rsid w:val="00560244"/>
    <w:pPr>
      <w:spacing w:before="220" w:after="220" w:line="220" w:lineRule="auto"/>
    </w:pPr>
    <w:rPr>
      <w:sz w:val="20"/>
      <w:szCs w:val="20"/>
    </w:rPr>
  </w:style>
  <w:style w:type="paragraph" w:styleId="Sangra3detindependiente">
    <w:name w:val="Body Text Indent 3"/>
    <w:basedOn w:val="Normal"/>
    <w:rsid w:val="00560244"/>
    <w:pPr>
      <w:ind w:left="1260"/>
    </w:pPr>
    <w:rPr>
      <w:lang w:val="es-ES_tradnl"/>
    </w:rPr>
  </w:style>
  <w:style w:type="paragraph" w:styleId="Sinespaciado">
    <w:name w:val="No Spacing"/>
    <w:link w:val="SinespaciadoCar"/>
    <w:uiPriority w:val="1"/>
    <w:qFormat/>
    <w:rsid w:val="00BD279D"/>
    <w:rPr>
      <w:rFonts w:ascii="Calibri" w:hAnsi="Calibri"/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D279D"/>
    <w:rPr>
      <w:rFonts w:ascii="Calibri" w:hAnsi="Calibri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rsid w:val="00BD27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D279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8510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rsid w:val="00D21B5A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rsid w:val="00D21B5A"/>
  </w:style>
  <w:style w:type="character" w:styleId="Refdenotaalfinal">
    <w:name w:val="endnote reference"/>
    <w:basedOn w:val="Fuentedeprrafopredeter"/>
    <w:rsid w:val="00D21B5A"/>
    <w:rPr>
      <w:vertAlign w:val="superscript"/>
    </w:rPr>
  </w:style>
  <w:style w:type="paragraph" w:styleId="Textonotapie">
    <w:name w:val="footnote text"/>
    <w:basedOn w:val="Normal"/>
    <w:link w:val="TextonotapieCar"/>
    <w:rsid w:val="00D21B5A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D21B5A"/>
  </w:style>
  <w:style w:type="character" w:styleId="Refdenotaalpie">
    <w:name w:val="footnote reference"/>
    <w:basedOn w:val="Fuentedeprrafopredeter"/>
    <w:rsid w:val="00D21B5A"/>
    <w:rPr>
      <w:vertAlign w:val="superscript"/>
    </w:rPr>
  </w:style>
  <w:style w:type="paragraph" w:styleId="Listaconnmeros">
    <w:name w:val="List Number"/>
    <w:basedOn w:val="Normal"/>
    <w:rsid w:val="008E16A6"/>
    <w:pPr>
      <w:numPr>
        <w:numId w:val="8"/>
      </w:numPr>
    </w:pPr>
    <w:rPr>
      <w:sz w:val="20"/>
      <w:szCs w:val="20"/>
      <w:lang w:val="en-US" w:eastAsia="en-US"/>
    </w:rPr>
  </w:style>
  <w:style w:type="paragraph" w:styleId="Listaconnmeros4">
    <w:name w:val="List Number 4"/>
    <w:basedOn w:val="Normal"/>
    <w:rsid w:val="008E16A6"/>
    <w:pPr>
      <w:numPr>
        <w:numId w:val="9"/>
      </w:numPr>
    </w:pPr>
    <w:rPr>
      <w:sz w:val="20"/>
      <w:szCs w:val="20"/>
      <w:lang w:val="en-US" w:eastAsia="en-US"/>
    </w:rPr>
  </w:style>
  <w:style w:type="paragraph" w:customStyle="1" w:styleId="formtext">
    <w:name w:val="form text"/>
    <w:basedOn w:val="Normal"/>
    <w:rsid w:val="008E16A6"/>
    <w:rPr>
      <w:b/>
      <w:i/>
      <w:sz w:val="22"/>
      <w:szCs w:val="20"/>
      <w:lang w:val="en-US" w:eastAsia="en-US"/>
    </w:rPr>
  </w:style>
  <w:style w:type="paragraph" w:styleId="Listaconnmeros5">
    <w:name w:val="List Number 5"/>
    <w:basedOn w:val="Normal"/>
    <w:rsid w:val="008E16A6"/>
    <w:pPr>
      <w:numPr>
        <w:numId w:val="10"/>
      </w:numPr>
    </w:pPr>
    <w:rPr>
      <w:sz w:val="20"/>
      <w:szCs w:val="20"/>
      <w:lang w:val="en-US" w:eastAsia="en-US"/>
    </w:rPr>
  </w:style>
  <w:style w:type="paragraph" w:styleId="Listaconnmeros2">
    <w:name w:val="List Number 2"/>
    <w:basedOn w:val="Normal"/>
    <w:rsid w:val="008E16A6"/>
    <w:pPr>
      <w:numPr>
        <w:numId w:val="11"/>
      </w:numPr>
      <w:tabs>
        <w:tab w:val="clear" w:pos="720"/>
        <w:tab w:val="num" w:pos="360"/>
      </w:tabs>
      <w:ind w:left="360"/>
    </w:pPr>
    <w:rPr>
      <w:sz w:val="20"/>
      <w:szCs w:val="20"/>
      <w:lang w:val="en-US" w:eastAsia="en-US"/>
    </w:rPr>
  </w:style>
  <w:style w:type="paragraph" w:customStyle="1" w:styleId="tableheading">
    <w:name w:val="table heading"/>
    <w:basedOn w:val="Normal"/>
    <w:rsid w:val="008E16A6"/>
    <w:pPr>
      <w:spacing w:before="60"/>
    </w:pPr>
    <w:rPr>
      <w:i/>
      <w:sz w:val="18"/>
      <w:szCs w:val="20"/>
      <w:lang w:val="en-US" w:eastAsia="en-US"/>
    </w:rPr>
  </w:style>
  <w:style w:type="paragraph" w:customStyle="1" w:styleId="formtext-small">
    <w:name w:val="form text - small"/>
    <w:basedOn w:val="Normal"/>
    <w:rsid w:val="008E16A6"/>
    <w:pPr>
      <w:spacing w:before="240"/>
    </w:pPr>
    <w:rPr>
      <w:sz w:val="20"/>
      <w:szCs w:val="20"/>
      <w:lang w:val="en-US" w:eastAsia="en-US"/>
    </w:rPr>
  </w:style>
  <w:style w:type="paragraph" w:styleId="Fecha">
    <w:name w:val="Date"/>
    <w:basedOn w:val="Normal"/>
    <w:next w:val="Normal"/>
    <w:link w:val="FechaCar"/>
    <w:rsid w:val="00357147"/>
    <w:rPr>
      <w:lang w:val="en-US" w:eastAsia="en-US"/>
    </w:rPr>
  </w:style>
  <w:style w:type="character" w:customStyle="1" w:styleId="FechaCar">
    <w:name w:val="Fecha Car"/>
    <w:basedOn w:val="Fuentedeprrafopredeter"/>
    <w:link w:val="Fecha"/>
    <w:rsid w:val="00357147"/>
    <w:rPr>
      <w:sz w:val="24"/>
      <w:szCs w:val="24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57147"/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333CB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325F4"/>
    <w:rPr>
      <w:i/>
      <w:iCs/>
    </w:rPr>
  </w:style>
  <w:style w:type="character" w:customStyle="1" w:styleId="u4rf00tssr8m">
    <w:name w:val="u4rf00tssr8m"/>
    <w:basedOn w:val="Fuentedeprrafopredeter"/>
    <w:rsid w:val="00D325F4"/>
  </w:style>
  <w:style w:type="character" w:customStyle="1" w:styleId="apple-style-span">
    <w:name w:val="apple-style-span"/>
    <w:basedOn w:val="Fuentedeprrafopredeter"/>
    <w:rsid w:val="00664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77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2.jpeg"/><Relationship Id="rId39" Type="http://schemas.openxmlformats.org/officeDocument/2006/relationships/footer" Target="footer1.xml"/><Relationship Id="rId21" Type="http://schemas.openxmlformats.org/officeDocument/2006/relationships/hyperlink" Target="file:///C:\Users\Romario\AppData\Local\Temp\Temp1_Documentacion%20Final%20de%20un%20proyecto%20enfocado%20en%20el%20desarrollo%20de%20Software_Tomes%20Palas%20Jessica%20del%20pilar.zip\Diccionario%20de%20datos.docx" TargetMode="External"/><Relationship Id="rId34" Type="http://schemas.openxmlformats.org/officeDocument/2006/relationships/image" Target="media/image20.jpeg"/><Relationship Id="rId42" Type="http://schemas.openxmlformats.org/officeDocument/2006/relationships/package" Target="embeddings/Microsoft_Excel_Worksheet1.xlsx"/><Relationship Id="rId47" Type="http://schemas.openxmlformats.org/officeDocument/2006/relationships/diagramQuickStyle" Target="diagrams/quickStyle1.xml"/><Relationship Id="rId50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5.jpeg"/><Relationship Id="rId11" Type="http://schemas.openxmlformats.org/officeDocument/2006/relationships/hyperlink" Target="mailto:Sware_romiuuux@hotmail.com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hyperlink" Target="file:///C:\Users\Romario\AppData\Local\Temp\Temp1_Documentacion%20Final%20de%20un%20proyecto%20enfocado%20en%20el%20desarrollo%20de%20Software_Tomes%20Palas%20Jessica%20del%20pilar.zip\3%20Planeacion%20de%20actividades%20Grafica_Gantt.xlsx" TargetMode="External"/><Relationship Id="rId45" Type="http://schemas.openxmlformats.org/officeDocument/2006/relationships/diagramData" Target="diagrams/data1.xm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mailto:Leon.upqroo@hotmail.com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7.jpeg"/><Relationship Id="rId44" Type="http://schemas.openxmlformats.org/officeDocument/2006/relationships/header" Target="header3.xm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mailto:Apple.jose@hotmail.com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header" Target="header2.xml"/><Relationship Id="rId48" Type="http://schemas.openxmlformats.org/officeDocument/2006/relationships/diagramColors" Target="diagrams/colors1.xml"/><Relationship Id="rId8" Type="http://schemas.openxmlformats.org/officeDocument/2006/relationships/endnotes" Target="endnotes.xml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hyperlink" Target="mailto:Apple_vacations@gmail.com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header" Target="header1.xml"/><Relationship Id="rId46" Type="http://schemas.openxmlformats.org/officeDocument/2006/relationships/diagramLayout" Target="diagrams/layout1.xml"/><Relationship Id="rId20" Type="http://schemas.openxmlformats.org/officeDocument/2006/relationships/hyperlink" Target="file:///C:\Users\Romario\AppData\Local\Temp\Temp1_Documentacion%20Final%20de%20un%20proyecto%20enfocado%20en%20el%20desarrollo%20de%20Software_Tomes%20Palas%20Jessica%20del%20pilar.zip\Modelado%20de%20Base%20de%20datos%20(Diagramas%20y%20Diccionario%20de%20Datos).docx" TargetMode="External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microsoft.com/office/2007/relationships/diagramDrawing" Target="diagrams/drawing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briel\Music\_Karaoke\Zips\Plan_de_Gestion_del_Proyecto.dot" TargetMode="Externa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191788-B8F4-4040-9FA0-C79552B8880F}" type="doc">
      <dgm:prSet loTypeId="urn:microsoft.com/office/officeart/2008/layout/NameandTitleOrganizationalChart" loCatId="hierarchy" qsTypeId="urn:microsoft.com/office/officeart/2005/8/quickstyle/3d3" qsCatId="3D" csTypeId="urn:microsoft.com/office/officeart/2005/8/colors/colorful3" csCatId="colorful" phldr="1"/>
      <dgm:spPr/>
      <dgm:t>
        <a:bodyPr/>
        <a:lstStyle/>
        <a:p>
          <a:endParaRPr lang="es-MX"/>
        </a:p>
      </dgm:t>
    </dgm:pt>
    <dgm:pt modelId="{E6C88D49-BD82-4B75-9ACD-45F72FB48C83}">
      <dgm:prSet phldrT="[Texto]"/>
      <dgm:spPr/>
      <dgm:t>
        <a:bodyPr/>
        <a:lstStyle/>
        <a:p>
          <a:r>
            <a:rPr lang="es-ES_tradnl" b="1"/>
            <a:t>Sistema de agencia de viajes.</a:t>
          </a:r>
          <a:endParaRPr lang="es-MX"/>
        </a:p>
      </dgm:t>
    </dgm:pt>
    <dgm:pt modelId="{3EA132E6-0DF0-4AAA-B7DE-5A7BCE391938}" type="parTrans" cxnId="{3B920889-D4DF-4DAC-AA73-878AF49860E6}">
      <dgm:prSet/>
      <dgm:spPr/>
      <dgm:t>
        <a:bodyPr/>
        <a:lstStyle/>
        <a:p>
          <a:endParaRPr lang="es-MX"/>
        </a:p>
      </dgm:t>
    </dgm:pt>
    <dgm:pt modelId="{6D37A959-8ACB-46F0-898E-CE0EAE4350BC}" type="sibTrans" cxnId="{3B920889-D4DF-4DAC-AA73-878AF49860E6}">
      <dgm:prSet/>
      <dgm:spPr/>
      <dgm:t>
        <a:bodyPr/>
        <a:lstStyle/>
        <a:p>
          <a:r>
            <a:rPr lang="es-MX" b="1"/>
            <a:t>3.1416</a:t>
          </a:r>
        </a:p>
      </dgm:t>
    </dgm:pt>
    <dgm:pt modelId="{E861DFBB-2E73-457B-A60D-11B643FCEB06}">
      <dgm:prSet phldrT="[Texto]" custT="1"/>
      <dgm:spPr/>
      <dgm:t>
        <a:bodyPr/>
        <a:lstStyle/>
        <a:p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Empresa interesada en el proyecto.</a:t>
          </a:r>
        </a:p>
      </dgm:t>
    </dgm:pt>
    <dgm:pt modelId="{5142DCF9-9481-437C-B265-9D35DD772A31}" type="parTrans" cxnId="{740CBEBD-8D54-4FC6-8045-05393B9374D8}">
      <dgm:prSet/>
      <dgm:spPr/>
      <dgm:t>
        <a:bodyPr/>
        <a:lstStyle/>
        <a:p>
          <a:endParaRPr lang="es-MX"/>
        </a:p>
      </dgm:t>
    </dgm:pt>
    <dgm:pt modelId="{8BFEE64F-23E1-477C-AA06-1C7553D3FC5D}" type="sibTrans" cxnId="{740CBEBD-8D54-4FC6-8045-05393B9374D8}">
      <dgm:prSet/>
      <dgm:spPr/>
      <dgm:t>
        <a:bodyPr/>
        <a:lstStyle/>
        <a:p>
          <a:r>
            <a:rPr lang="es-MX" b="1"/>
            <a:t>Apple Vacations</a:t>
          </a:r>
        </a:p>
      </dgm:t>
    </dgm:pt>
    <dgm:pt modelId="{684AB126-69FB-4F37-81DB-76DB94F9C863}">
      <dgm:prSet phldrT="[Texto]"/>
      <dgm:spPr/>
      <dgm:t>
        <a:bodyPr/>
        <a:lstStyle/>
        <a:p>
          <a:r>
            <a:rPr lang="es-MX"/>
            <a:t>Programador</a:t>
          </a:r>
        </a:p>
      </dgm:t>
    </dgm:pt>
    <dgm:pt modelId="{9A471038-37FB-47AF-901B-C206F0434FF1}" type="parTrans" cxnId="{23BF49C8-4E58-4CE5-95A3-48E8329F68E0}">
      <dgm:prSet/>
      <dgm:spPr/>
      <dgm:t>
        <a:bodyPr/>
        <a:lstStyle/>
        <a:p>
          <a:endParaRPr lang="es-MX"/>
        </a:p>
      </dgm:t>
    </dgm:pt>
    <dgm:pt modelId="{D247AE95-4BEB-4D21-A98E-E867ED6ABBD9}" type="sibTrans" cxnId="{23BF49C8-4E58-4CE5-95A3-48E8329F68E0}">
      <dgm:prSet custT="1"/>
      <dgm:spPr/>
      <dgm:t>
        <a:bodyPr/>
        <a:lstStyle/>
        <a:p>
          <a:r>
            <a:rPr lang="es-MX" sz="1000" b="1">
              <a:latin typeface="Arial" panose="020B0604020202020204" pitchFamily="34" charset="0"/>
              <a:cs typeface="Arial" panose="020B0604020202020204" pitchFamily="34" charset="0"/>
            </a:rPr>
            <a:t>Romario Vidal </a:t>
          </a:r>
        </a:p>
      </dgm:t>
    </dgm:pt>
    <dgm:pt modelId="{1F609785-FF95-46E0-AF30-3BB703395F7A}">
      <dgm:prSet phldrT="[Texto]"/>
      <dgm:spPr/>
      <dgm:t>
        <a:bodyPr/>
        <a:lstStyle/>
        <a:p>
          <a:r>
            <a:rPr lang="es-MX"/>
            <a:t>Analista y Diseñador</a:t>
          </a:r>
        </a:p>
      </dgm:t>
    </dgm:pt>
    <dgm:pt modelId="{FA659D3E-5588-448E-A754-FE5EE7CD2864}" type="parTrans" cxnId="{E71E5C7C-9752-4CED-B0F5-9CD67390CBA9}">
      <dgm:prSet/>
      <dgm:spPr/>
      <dgm:t>
        <a:bodyPr/>
        <a:lstStyle/>
        <a:p>
          <a:endParaRPr lang="es-MX"/>
        </a:p>
      </dgm:t>
    </dgm:pt>
    <dgm:pt modelId="{AB41B549-1798-4F62-BF48-F0A8FEDF22AF}" type="sibTrans" cxnId="{E71E5C7C-9752-4CED-B0F5-9CD67390CBA9}">
      <dgm:prSet custT="1"/>
      <dgm:spPr/>
      <dgm:t>
        <a:bodyPr/>
        <a:lstStyle/>
        <a:p>
          <a:r>
            <a:rPr lang="es-MX" sz="1000" b="1">
              <a:latin typeface="Arial" panose="020B0604020202020204" pitchFamily="34" charset="0"/>
              <a:cs typeface="Arial" panose="020B0604020202020204" pitchFamily="34" charset="0"/>
            </a:rPr>
            <a:t>Tania Sanchez </a:t>
          </a:r>
        </a:p>
      </dgm:t>
    </dgm:pt>
    <dgm:pt modelId="{DD54EDB9-AC34-4E4F-969F-EE40996C733C}" type="asst">
      <dgm:prSet phldrT="[Texto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s-MX"/>
        </a:p>
      </dgm:t>
    </dgm:pt>
    <dgm:pt modelId="{B8DF3B29-C4A4-41B7-A284-BF674EBD7F91}" type="sibTrans" cxnId="{E8C5C144-DD14-4D0B-86FB-4F531375D11F}">
      <dgm:prSet custT="1"/>
      <dgm:spPr/>
      <dgm:t>
        <a:bodyPr/>
        <a:lstStyle/>
        <a:p>
          <a:r>
            <a:rPr lang="es-MX" sz="1400">
              <a:latin typeface="Brush Script MT" panose="03060802040406070304" pitchFamily="66" charset="0"/>
            </a:rPr>
            <a:t>The walkers</a:t>
          </a:r>
        </a:p>
      </dgm:t>
    </dgm:pt>
    <dgm:pt modelId="{07740442-845F-43DC-ABDD-B4444A2594B8}" type="parTrans" cxnId="{E8C5C144-DD14-4D0B-86FB-4F531375D11F}">
      <dgm:prSet/>
      <dgm:spPr/>
      <dgm:t>
        <a:bodyPr/>
        <a:lstStyle/>
        <a:p>
          <a:endParaRPr lang="es-MX"/>
        </a:p>
      </dgm:t>
    </dgm:pt>
    <dgm:pt modelId="{2E88EC7C-037E-4B58-A230-B9564E26F0FF}">
      <dgm:prSet phldrT="[Texto]"/>
      <dgm:spPr/>
      <dgm:t>
        <a:bodyPr/>
        <a:lstStyle/>
        <a:p>
          <a:r>
            <a:rPr lang="es-MX"/>
            <a:t>Base de datos</a:t>
          </a:r>
        </a:p>
      </dgm:t>
    </dgm:pt>
    <dgm:pt modelId="{DBF53FAE-390C-48D1-B88B-DD78C7E3A926}" type="parTrans" cxnId="{05D2A6B5-5655-4A45-8754-039E96AADD4A}">
      <dgm:prSet/>
      <dgm:spPr/>
      <dgm:t>
        <a:bodyPr/>
        <a:lstStyle/>
        <a:p>
          <a:endParaRPr lang="es-MX"/>
        </a:p>
      </dgm:t>
    </dgm:pt>
    <dgm:pt modelId="{EAA7CC7E-29F3-43FD-B65F-BC3F5A310E8B}" type="sibTrans" cxnId="{05D2A6B5-5655-4A45-8754-039E96AADD4A}">
      <dgm:prSet custT="1"/>
      <dgm:spPr/>
      <dgm:t>
        <a:bodyPr/>
        <a:lstStyle/>
        <a:p>
          <a:r>
            <a:rPr lang="es-MX" sz="1000" b="1">
              <a:latin typeface="Arial" panose="020B0604020202020204" pitchFamily="34" charset="0"/>
              <a:cs typeface="Arial" panose="020B0604020202020204" pitchFamily="34" charset="0"/>
            </a:rPr>
            <a:t>Wendy Jiménez </a:t>
          </a:r>
        </a:p>
      </dgm:t>
    </dgm:pt>
    <dgm:pt modelId="{23764306-9551-4686-8AB1-A7915C31ED85}">
      <dgm:prSet phldrT="[Texto]"/>
      <dgm:spPr/>
      <dgm:t>
        <a:bodyPr/>
        <a:lstStyle/>
        <a:p>
          <a:r>
            <a:rPr lang="es-MX"/>
            <a:t>Base</a:t>
          </a:r>
          <a:r>
            <a:rPr lang="es-MX" baseline="0"/>
            <a:t> de datos.</a:t>
          </a:r>
          <a:endParaRPr lang="es-MX"/>
        </a:p>
      </dgm:t>
    </dgm:pt>
    <dgm:pt modelId="{1211C462-40A3-4FA0-9197-A3270679B45B}" type="parTrans" cxnId="{1BDF1236-FF6F-407F-8FE0-F702F35F0C11}">
      <dgm:prSet/>
      <dgm:spPr/>
      <dgm:t>
        <a:bodyPr/>
        <a:lstStyle/>
        <a:p>
          <a:endParaRPr lang="es-MX"/>
        </a:p>
      </dgm:t>
    </dgm:pt>
    <dgm:pt modelId="{F1A6D2B4-19E3-4A4F-84C7-CE22F0BFD6BC}" type="sibTrans" cxnId="{1BDF1236-FF6F-407F-8FE0-F702F35F0C11}">
      <dgm:prSet custT="1"/>
      <dgm:spPr/>
      <dgm:t>
        <a:bodyPr/>
        <a:lstStyle/>
        <a:p>
          <a:r>
            <a:rPr lang="es-MX" sz="1000" b="1">
              <a:latin typeface="Arial" panose="020B0604020202020204" pitchFamily="34" charset="0"/>
              <a:cs typeface="Arial" panose="020B0604020202020204" pitchFamily="34" charset="0"/>
            </a:rPr>
            <a:t>Jessica Tomes </a:t>
          </a:r>
        </a:p>
      </dgm:t>
    </dgm:pt>
    <dgm:pt modelId="{477C19EC-775A-4252-86A5-CA06C41E2B1E}">
      <dgm:prSet phldrT="[Texto]"/>
      <dgm:spPr/>
      <dgm:t>
        <a:bodyPr/>
        <a:lstStyle/>
        <a:p>
          <a:r>
            <a:rPr lang="es-MX"/>
            <a:t>Entrevistador</a:t>
          </a:r>
        </a:p>
      </dgm:t>
    </dgm:pt>
    <dgm:pt modelId="{64DF095E-22E7-4253-BF1A-FE1CA4D707F2}" type="parTrans" cxnId="{9A643251-39C5-4E2F-88D5-464746AB432A}">
      <dgm:prSet/>
      <dgm:spPr/>
      <dgm:t>
        <a:bodyPr/>
        <a:lstStyle/>
        <a:p>
          <a:endParaRPr lang="es-MX"/>
        </a:p>
      </dgm:t>
    </dgm:pt>
    <dgm:pt modelId="{42B38F1E-75E4-486C-95FA-874B91C05789}" type="sibTrans" cxnId="{9A643251-39C5-4E2F-88D5-464746AB432A}">
      <dgm:prSet/>
      <dgm:spPr/>
      <dgm:t>
        <a:bodyPr/>
        <a:lstStyle/>
        <a:p>
          <a:r>
            <a:rPr lang="es-MX"/>
            <a:t>:D</a:t>
          </a:r>
        </a:p>
      </dgm:t>
    </dgm:pt>
    <dgm:pt modelId="{78E6FE15-3F74-4932-803B-F37BAE4EA50B}">
      <dgm:prSet phldrT="[Texto]"/>
      <dgm:spPr/>
      <dgm:t>
        <a:bodyPr/>
        <a:lstStyle/>
        <a:p>
          <a:r>
            <a:rPr lang="es-MX"/>
            <a:t>Entrevistador</a:t>
          </a:r>
        </a:p>
      </dgm:t>
    </dgm:pt>
    <dgm:pt modelId="{9C71A0EC-0C00-47AA-BB65-E0580427DBA3}" type="parTrans" cxnId="{88E75C34-FCBA-4D2B-BB31-84CB312F6E2A}">
      <dgm:prSet/>
      <dgm:spPr/>
      <dgm:t>
        <a:bodyPr/>
        <a:lstStyle/>
        <a:p>
          <a:endParaRPr lang="es-MX"/>
        </a:p>
      </dgm:t>
    </dgm:pt>
    <dgm:pt modelId="{851DE07C-5151-49D6-AA26-F43DB379C607}" type="sibTrans" cxnId="{88E75C34-FCBA-4D2B-BB31-84CB312F6E2A}">
      <dgm:prSet/>
      <dgm:spPr/>
      <dgm:t>
        <a:bodyPr/>
        <a:lstStyle/>
        <a:p>
          <a:r>
            <a:rPr lang="es-MX"/>
            <a:t>:D</a:t>
          </a:r>
        </a:p>
      </dgm:t>
    </dgm:pt>
    <dgm:pt modelId="{A29C82A4-1F22-41B0-ADCC-9F23AB6F135F}">
      <dgm:prSet phldrT="[Texto]"/>
      <dgm:spPr/>
      <dgm:t>
        <a:bodyPr/>
        <a:lstStyle/>
        <a:p>
          <a:r>
            <a:rPr lang="es-MX"/>
            <a:t>Base de datos</a:t>
          </a:r>
        </a:p>
      </dgm:t>
    </dgm:pt>
    <dgm:pt modelId="{9C0E1658-32B6-432C-BBC8-D6ED1BE47A5C}" type="parTrans" cxnId="{D6AD1FCF-035C-479B-B21D-2B596834D971}">
      <dgm:prSet/>
      <dgm:spPr/>
      <dgm:t>
        <a:bodyPr/>
        <a:lstStyle/>
        <a:p>
          <a:endParaRPr lang="es-MX"/>
        </a:p>
      </dgm:t>
    </dgm:pt>
    <dgm:pt modelId="{6BEAF778-FE32-4378-A9BF-F29A419D2D45}" type="sibTrans" cxnId="{D6AD1FCF-035C-479B-B21D-2B596834D971}">
      <dgm:prSet/>
      <dgm:spPr/>
      <dgm:t>
        <a:bodyPr/>
        <a:lstStyle/>
        <a:p>
          <a:r>
            <a:rPr lang="es-MX"/>
            <a:t>:D</a:t>
          </a:r>
        </a:p>
      </dgm:t>
    </dgm:pt>
    <dgm:pt modelId="{20087FB2-8A57-4775-98F0-3D8A6EFCDA67}">
      <dgm:prSet phldrT="[Texto]"/>
      <dgm:spPr/>
      <dgm:t>
        <a:bodyPr/>
        <a:lstStyle/>
        <a:p>
          <a:r>
            <a:rPr lang="es-MX"/>
            <a:t>Tester</a:t>
          </a:r>
        </a:p>
      </dgm:t>
    </dgm:pt>
    <dgm:pt modelId="{93E7068A-4E40-4767-B98C-1B4C43026E1C}" type="parTrans" cxnId="{1AAFCD1D-040B-4FEA-B3D2-311419ACB1D3}">
      <dgm:prSet/>
      <dgm:spPr/>
      <dgm:t>
        <a:bodyPr/>
        <a:lstStyle/>
        <a:p>
          <a:endParaRPr lang="es-MX"/>
        </a:p>
      </dgm:t>
    </dgm:pt>
    <dgm:pt modelId="{098EAC12-82E4-4612-8424-7E39B590C5FC}" type="sibTrans" cxnId="{1AAFCD1D-040B-4FEA-B3D2-311419ACB1D3}">
      <dgm:prSet/>
      <dgm:spPr/>
      <dgm:t>
        <a:bodyPr/>
        <a:lstStyle/>
        <a:p>
          <a:r>
            <a:rPr lang="es-MX"/>
            <a:t>:D</a:t>
          </a:r>
        </a:p>
      </dgm:t>
    </dgm:pt>
    <dgm:pt modelId="{10DEAE61-51BB-445D-9E50-F4E35D45F5F8}">
      <dgm:prSet phldrT="[Texto]"/>
      <dgm:spPr/>
      <dgm:t>
        <a:bodyPr/>
        <a:lstStyle/>
        <a:p>
          <a:r>
            <a:rPr lang="es-MX"/>
            <a:t>Base de datos</a:t>
          </a:r>
        </a:p>
      </dgm:t>
    </dgm:pt>
    <dgm:pt modelId="{56722524-8023-441A-9EC0-2230E0D1299E}" type="parTrans" cxnId="{37F136A3-7BD5-4F70-84F4-B1E2FA803B6F}">
      <dgm:prSet/>
      <dgm:spPr/>
      <dgm:t>
        <a:bodyPr/>
        <a:lstStyle/>
        <a:p>
          <a:endParaRPr lang="es-MX"/>
        </a:p>
      </dgm:t>
    </dgm:pt>
    <dgm:pt modelId="{0EF4814B-B670-403E-A5F5-E6C5F9BB04A5}" type="sibTrans" cxnId="{37F136A3-7BD5-4F70-84F4-B1E2FA803B6F}">
      <dgm:prSet/>
      <dgm:spPr/>
      <dgm:t>
        <a:bodyPr/>
        <a:lstStyle/>
        <a:p>
          <a:r>
            <a:rPr lang="es-MX"/>
            <a:t>:D</a:t>
          </a:r>
        </a:p>
      </dgm:t>
    </dgm:pt>
    <dgm:pt modelId="{FDC8E323-D293-4347-B194-FF0B7E17711A}">
      <dgm:prSet phldrT="[Texto]"/>
      <dgm:spPr/>
      <dgm:t>
        <a:bodyPr/>
        <a:lstStyle/>
        <a:p>
          <a:r>
            <a:rPr lang="es-MX"/>
            <a:t>Analista</a:t>
          </a:r>
        </a:p>
      </dgm:t>
    </dgm:pt>
    <dgm:pt modelId="{1AC3F5CA-6811-47B2-8E79-F12889A85D2D}" type="sibTrans" cxnId="{DD2BFC2B-A8E9-42F8-A0E8-E78C52DA0C08}">
      <dgm:prSet/>
      <dgm:spPr/>
      <dgm:t>
        <a:bodyPr/>
        <a:lstStyle/>
        <a:p>
          <a:r>
            <a:rPr lang="es-MX" b="1">
              <a:latin typeface="Arial" panose="020B0604020202020204" pitchFamily="34" charset="0"/>
              <a:cs typeface="Arial" panose="020B0604020202020204" pitchFamily="34" charset="0"/>
            </a:rPr>
            <a:t>Tania </a:t>
          </a:r>
        </a:p>
      </dgm:t>
    </dgm:pt>
    <dgm:pt modelId="{853BC751-5EA8-41F4-BF9C-D5E3DAE35A15}" type="parTrans" cxnId="{DD2BFC2B-A8E9-42F8-A0E8-E78C52DA0C08}">
      <dgm:prSet/>
      <dgm:spPr/>
      <dgm:t>
        <a:bodyPr/>
        <a:lstStyle/>
        <a:p>
          <a:endParaRPr lang="es-MX"/>
        </a:p>
      </dgm:t>
    </dgm:pt>
    <dgm:pt modelId="{3B55BCFF-4BAD-4E72-921B-718CABEBAD18}" type="pres">
      <dgm:prSet presAssocID="{D5191788-B8F4-4040-9FA0-C79552B8880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MX"/>
        </a:p>
      </dgm:t>
    </dgm:pt>
    <dgm:pt modelId="{D5C9AE6E-718D-463E-9BD6-E531FE8ACE5C}" type="pres">
      <dgm:prSet presAssocID="{E6C88D49-BD82-4B75-9ACD-45F72FB48C83}" presName="hierRoot1" presStyleCnt="0">
        <dgm:presLayoutVars>
          <dgm:hierBranch val="init"/>
        </dgm:presLayoutVars>
      </dgm:prSet>
      <dgm:spPr/>
    </dgm:pt>
    <dgm:pt modelId="{80831F9E-17CE-4E44-9593-D9490E39A458}" type="pres">
      <dgm:prSet presAssocID="{E6C88D49-BD82-4B75-9ACD-45F72FB48C83}" presName="rootComposite1" presStyleCnt="0"/>
      <dgm:spPr/>
    </dgm:pt>
    <dgm:pt modelId="{171E96A2-2343-41D2-ABF4-2A1EECEB6D54}" type="pres">
      <dgm:prSet presAssocID="{E6C88D49-BD82-4B75-9ACD-45F72FB48C83}" presName="rootText1" presStyleLbl="node0" presStyleIdx="0" presStyleCnt="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0668E976-FB45-4DB4-9B51-CBD50801AE85}" type="pres">
      <dgm:prSet presAssocID="{E6C88D49-BD82-4B75-9ACD-45F72FB48C83}" presName="titleText1" presStyleLbl="fgAcc0" presStyleIdx="0" presStyleCnt="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F29A5A38-204D-4001-A787-8E317DA8E028}" type="pres">
      <dgm:prSet presAssocID="{E6C88D49-BD82-4B75-9ACD-45F72FB48C83}" presName="rootConnector1" presStyleLbl="node1" presStyleIdx="0" presStyleCnt="11"/>
      <dgm:spPr/>
      <dgm:t>
        <a:bodyPr/>
        <a:lstStyle/>
        <a:p>
          <a:endParaRPr lang="es-MX"/>
        </a:p>
      </dgm:t>
    </dgm:pt>
    <dgm:pt modelId="{33367083-6196-4071-8589-6032F5E985D0}" type="pres">
      <dgm:prSet presAssocID="{E6C88D49-BD82-4B75-9ACD-45F72FB48C83}" presName="hierChild2" presStyleCnt="0"/>
      <dgm:spPr/>
    </dgm:pt>
    <dgm:pt modelId="{BC8CFC82-35A4-4C7F-8553-7F687B03C27B}" type="pres">
      <dgm:prSet presAssocID="{5142DCF9-9481-437C-B265-9D35DD772A31}" presName="Name37" presStyleLbl="parChTrans1D2" presStyleIdx="0" presStyleCnt="7"/>
      <dgm:spPr/>
      <dgm:t>
        <a:bodyPr/>
        <a:lstStyle/>
        <a:p>
          <a:endParaRPr lang="es-MX"/>
        </a:p>
      </dgm:t>
    </dgm:pt>
    <dgm:pt modelId="{6FD6057C-9D46-43CB-B24D-AB7BDCAAC30D}" type="pres">
      <dgm:prSet presAssocID="{E861DFBB-2E73-457B-A60D-11B643FCEB06}" presName="hierRoot2" presStyleCnt="0">
        <dgm:presLayoutVars>
          <dgm:hierBranch val="init"/>
        </dgm:presLayoutVars>
      </dgm:prSet>
      <dgm:spPr/>
    </dgm:pt>
    <dgm:pt modelId="{666CC8CD-F1A5-4E3F-A5F4-E718FD6BE350}" type="pres">
      <dgm:prSet presAssocID="{E861DFBB-2E73-457B-A60D-11B643FCEB06}" presName="rootComposite" presStyleCnt="0"/>
      <dgm:spPr/>
    </dgm:pt>
    <dgm:pt modelId="{574A0254-7052-4443-83EE-D21989534F18}" type="pres">
      <dgm:prSet presAssocID="{E861DFBB-2E73-457B-A60D-11B643FCEB06}" presName="rootText" presStyleLbl="node1" presStyleIdx="0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83B84766-F77C-4C40-996C-26F8DEEB2FCE}" type="pres">
      <dgm:prSet presAssocID="{E861DFBB-2E73-457B-A60D-11B643FCEB06}" presName="titleText2" presStyleLbl="fgAcc1" presStyleIdx="0" presStyleCnt="1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37EA6C19-9DC9-43D2-A7C5-8222EC7848C5}" type="pres">
      <dgm:prSet presAssocID="{E861DFBB-2E73-457B-A60D-11B643FCEB06}" presName="rootConnector" presStyleLbl="node2" presStyleIdx="0" presStyleCnt="0"/>
      <dgm:spPr/>
      <dgm:t>
        <a:bodyPr/>
        <a:lstStyle/>
        <a:p>
          <a:endParaRPr lang="es-MX"/>
        </a:p>
      </dgm:t>
    </dgm:pt>
    <dgm:pt modelId="{CEB5CAB1-46B3-4D98-8280-291217DFC087}" type="pres">
      <dgm:prSet presAssocID="{E861DFBB-2E73-457B-A60D-11B643FCEB06}" presName="hierChild4" presStyleCnt="0"/>
      <dgm:spPr/>
    </dgm:pt>
    <dgm:pt modelId="{576CFE63-114A-4F14-8B53-53C506EE7E33}" type="pres">
      <dgm:prSet presAssocID="{E861DFBB-2E73-457B-A60D-11B643FCEB06}" presName="hierChild5" presStyleCnt="0"/>
      <dgm:spPr/>
    </dgm:pt>
    <dgm:pt modelId="{808F90E9-1EBA-4816-8845-8C5CC82345D7}" type="pres">
      <dgm:prSet presAssocID="{9A471038-37FB-47AF-901B-C206F0434FF1}" presName="Name37" presStyleLbl="parChTrans1D2" presStyleIdx="1" presStyleCnt="7"/>
      <dgm:spPr/>
      <dgm:t>
        <a:bodyPr/>
        <a:lstStyle/>
        <a:p>
          <a:endParaRPr lang="es-MX"/>
        </a:p>
      </dgm:t>
    </dgm:pt>
    <dgm:pt modelId="{3CE5B91F-BE8C-4DE7-AE39-E5CCE184A4E5}" type="pres">
      <dgm:prSet presAssocID="{684AB126-69FB-4F37-81DB-76DB94F9C863}" presName="hierRoot2" presStyleCnt="0">
        <dgm:presLayoutVars>
          <dgm:hierBranch val="init"/>
        </dgm:presLayoutVars>
      </dgm:prSet>
      <dgm:spPr/>
    </dgm:pt>
    <dgm:pt modelId="{9799D253-6214-4E79-9CB6-DCC5F1E990B8}" type="pres">
      <dgm:prSet presAssocID="{684AB126-69FB-4F37-81DB-76DB94F9C863}" presName="rootComposite" presStyleCnt="0"/>
      <dgm:spPr/>
    </dgm:pt>
    <dgm:pt modelId="{267F4F42-9295-4D5C-A115-CABEBD2C33C6}" type="pres">
      <dgm:prSet presAssocID="{684AB126-69FB-4F37-81DB-76DB94F9C863}" presName="rootText" presStyleLbl="node1" presStyleIdx="1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64F686EB-E759-41A0-9174-7E1F88601E67}" type="pres">
      <dgm:prSet presAssocID="{684AB126-69FB-4F37-81DB-76DB94F9C863}" presName="titleText2" presStyleLbl="fgAcc1" presStyleIdx="1" presStyleCnt="11" custScaleX="111768" custScaleY="13793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2F9A95F1-91C2-4BBC-80DA-79D0780817AC}" type="pres">
      <dgm:prSet presAssocID="{684AB126-69FB-4F37-81DB-76DB94F9C863}" presName="rootConnector" presStyleLbl="node2" presStyleIdx="0" presStyleCnt="0"/>
      <dgm:spPr/>
      <dgm:t>
        <a:bodyPr/>
        <a:lstStyle/>
        <a:p>
          <a:endParaRPr lang="es-MX"/>
        </a:p>
      </dgm:t>
    </dgm:pt>
    <dgm:pt modelId="{416C4F1D-5B34-406F-9FB8-4396A82E3058}" type="pres">
      <dgm:prSet presAssocID="{684AB126-69FB-4F37-81DB-76DB94F9C863}" presName="hierChild4" presStyleCnt="0"/>
      <dgm:spPr/>
    </dgm:pt>
    <dgm:pt modelId="{64F3A3C5-3D71-4F82-AFA6-DAE09B644533}" type="pres">
      <dgm:prSet presAssocID="{64DF095E-22E7-4253-BF1A-FE1CA4D707F2}" presName="Name37" presStyleLbl="parChTrans1D3" presStyleIdx="0" presStyleCnt="5"/>
      <dgm:spPr/>
      <dgm:t>
        <a:bodyPr/>
        <a:lstStyle/>
        <a:p>
          <a:endParaRPr lang="es-MX"/>
        </a:p>
      </dgm:t>
    </dgm:pt>
    <dgm:pt modelId="{B3AFE13A-F290-4AA8-8509-9A6B6F522D0A}" type="pres">
      <dgm:prSet presAssocID="{477C19EC-775A-4252-86A5-CA06C41E2B1E}" presName="hierRoot2" presStyleCnt="0">
        <dgm:presLayoutVars>
          <dgm:hierBranch val="init"/>
        </dgm:presLayoutVars>
      </dgm:prSet>
      <dgm:spPr/>
    </dgm:pt>
    <dgm:pt modelId="{2F8BA0A0-14E1-4A98-9699-17C4A241BC97}" type="pres">
      <dgm:prSet presAssocID="{477C19EC-775A-4252-86A5-CA06C41E2B1E}" presName="rootComposite" presStyleCnt="0"/>
      <dgm:spPr/>
    </dgm:pt>
    <dgm:pt modelId="{CB039416-5C9E-40CF-8973-CA67B9CE7F4E}" type="pres">
      <dgm:prSet presAssocID="{477C19EC-775A-4252-86A5-CA06C41E2B1E}" presName="rootText" presStyleLbl="node1" presStyleIdx="2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759D55F3-AE5C-46B6-AFD7-4D539B0BE608}" type="pres">
      <dgm:prSet presAssocID="{477C19EC-775A-4252-86A5-CA06C41E2B1E}" presName="titleText2" presStyleLbl="fgAcc1" presStyleIdx="2" presStyleCnt="1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DD983B87-2E89-40C7-A3E2-4C7CCA17946D}" type="pres">
      <dgm:prSet presAssocID="{477C19EC-775A-4252-86A5-CA06C41E2B1E}" presName="rootConnector" presStyleLbl="node3" presStyleIdx="0" presStyleCnt="0"/>
      <dgm:spPr/>
      <dgm:t>
        <a:bodyPr/>
        <a:lstStyle/>
        <a:p>
          <a:endParaRPr lang="es-MX"/>
        </a:p>
      </dgm:t>
    </dgm:pt>
    <dgm:pt modelId="{7EB2E87F-5F04-4B0D-87B3-32E5F44F54D2}" type="pres">
      <dgm:prSet presAssocID="{477C19EC-775A-4252-86A5-CA06C41E2B1E}" presName="hierChild4" presStyleCnt="0"/>
      <dgm:spPr/>
    </dgm:pt>
    <dgm:pt modelId="{BC92AFAA-18D3-4DF7-9E8C-2D2FD8E087E5}" type="pres">
      <dgm:prSet presAssocID="{477C19EC-775A-4252-86A5-CA06C41E2B1E}" presName="hierChild5" presStyleCnt="0"/>
      <dgm:spPr/>
    </dgm:pt>
    <dgm:pt modelId="{821AFA90-2E5C-447B-AE2D-94BC865541F7}" type="pres">
      <dgm:prSet presAssocID="{684AB126-69FB-4F37-81DB-76DB94F9C863}" presName="hierChild5" presStyleCnt="0"/>
      <dgm:spPr/>
    </dgm:pt>
    <dgm:pt modelId="{6EF5FD28-185D-410C-94E3-B4B5B3F37C66}" type="pres">
      <dgm:prSet presAssocID="{FA659D3E-5588-448E-A754-FE5EE7CD2864}" presName="Name37" presStyleLbl="parChTrans1D2" presStyleIdx="2" presStyleCnt="7"/>
      <dgm:spPr/>
      <dgm:t>
        <a:bodyPr/>
        <a:lstStyle/>
        <a:p>
          <a:endParaRPr lang="es-MX"/>
        </a:p>
      </dgm:t>
    </dgm:pt>
    <dgm:pt modelId="{55E0A208-F5DD-44B0-884E-8A450307B395}" type="pres">
      <dgm:prSet presAssocID="{1F609785-FF95-46E0-AF30-3BB703395F7A}" presName="hierRoot2" presStyleCnt="0">
        <dgm:presLayoutVars>
          <dgm:hierBranch val="init"/>
        </dgm:presLayoutVars>
      </dgm:prSet>
      <dgm:spPr/>
    </dgm:pt>
    <dgm:pt modelId="{C8C84B1A-920F-4BA8-AD1A-D2BDC7943BF1}" type="pres">
      <dgm:prSet presAssocID="{1F609785-FF95-46E0-AF30-3BB703395F7A}" presName="rootComposite" presStyleCnt="0"/>
      <dgm:spPr/>
    </dgm:pt>
    <dgm:pt modelId="{4B32C457-0453-464E-980B-8D8E3EE5B4C9}" type="pres">
      <dgm:prSet presAssocID="{1F609785-FF95-46E0-AF30-3BB703395F7A}" presName="rootText" presStyleLbl="node1" presStyleIdx="3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1F7EB55C-150F-4E5A-9E71-07E9B4EB2790}" type="pres">
      <dgm:prSet presAssocID="{1F609785-FF95-46E0-AF30-3BB703395F7A}" presName="titleText2" presStyleLbl="fgAcc1" presStyleIdx="3" presStyleCnt="11" custScaleY="141156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BDE21320-00BA-4670-88E3-86C4C89DFF67}" type="pres">
      <dgm:prSet presAssocID="{1F609785-FF95-46E0-AF30-3BB703395F7A}" presName="rootConnector" presStyleLbl="node2" presStyleIdx="0" presStyleCnt="0"/>
      <dgm:spPr/>
      <dgm:t>
        <a:bodyPr/>
        <a:lstStyle/>
        <a:p>
          <a:endParaRPr lang="es-MX"/>
        </a:p>
      </dgm:t>
    </dgm:pt>
    <dgm:pt modelId="{A641E5B5-4808-46CA-8B5D-0F0D142C6376}" type="pres">
      <dgm:prSet presAssocID="{1F609785-FF95-46E0-AF30-3BB703395F7A}" presName="hierChild4" presStyleCnt="0"/>
      <dgm:spPr/>
    </dgm:pt>
    <dgm:pt modelId="{86741DD9-8ACD-4D7C-AEAC-5211F406E14C}" type="pres">
      <dgm:prSet presAssocID="{9C71A0EC-0C00-47AA-BB65-E0580427DBA3}" presName="Name37" presStyleLbl="parChTrans1D3" presStyleIdx="1" presStyleCnt="5"/>
      <dgm:spPr/>
      <dgm:t>
        <a:bodyPr/>
        <a:lstStyle/>
        <a:p>
          <a:endParaRPr lang="es-MX"/>
        </a:p>
      </dgm:t>
    </dgm:pt>
    <dgm:pt modelId="{BF7FFAAE-EE07-4BF3-B2B3-6EC5A332791C}" type="pres">
      <dgm:prSet presAssocID="{78E6FE15-3F74-4932-803B-F37BAE4EA50B}" presName="hierRoot2" presStyleCnt="0">
        <dgm:presLayoutVars>
          <dgm:hierBranch val="init"/>
        </dgm:presLayoutVars>
      </dgm:prSet>
      <dgm:spPr/>
    </dgm:pt>
    <dgm:pt modelId="{A2A9F0FF-E81A-47AB-A086-B8A6D191A6B0}" type="pres">
      <dgm:prSet presAssocID="{78E6FE15-3F74-4932-803B-F37BAE4EA50B}" presName="rootComposite" presStyleCnt="0"/>
      <dgm:spPr/>
    </dgm:pt>
    <dgm:pt modelId="{5387A690-F3E2-4C8F-AF3D-47828A8AD0EE}" type="pres">
      <dgm:prSet presAssocID="{78E6FE15-3F74-4932-803B-F37BAE4EA50B}" presName="rootText" presStyleLbl="node1" presStyleIdx="4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D5A46BFB-9ADB-4AA3-A9D0-21AEF06EB131}" type="pres">
      <dgm:prSet presAssocID="{78E6FE15-3F74-4932-803B-F37BAE4EA50B}" presName="titleText2" presStyleLbl="fgAcc1" presStyleIdx="4" presStyleCnt="1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976B93D6-77CC-411A-9B63-8DF8803E299A}" type="pres">
      <dgm:prSet presAssocID="{78E6FE15-3F74-4932-803B-F37BAE4EA50B}" presName="rootConnector" presStyleLbl="node3" presStyleIdx="0" presStyleCnt="0"/>
      <dgm:spPr/>
      <dgm:t>
        <a:bodyPr/>
        <a:lstStyle/>
        <a:p>
          <a:endParaRPr lang="es-MX"/>
        </a:p>
      </dgm:t>
    </dgm:pt>
    <dgm:pt modelId="{45BB44DE-6713-4B90-A53A-4F4721D1715F}" type="pres">
      <dgm:prSet presAssocID="{78E6FE15-3F74-4932-803B-F37BAE4EA50B}" presName="hierChild4" presStyleCnt="0"/>
      <dgm:spPr/>
    </dgm:pt>
    <dgm:pt modelId="{6554DC0B-C611-4EDF-993B-428FB9B6806F}" type="pres">
      <dgm:prSet presAssocID="{78E6FE15-3F74-4932-803B-F37BAE4EA50B}" presName="hierChild5" presStyleCnt="0"/>
      <dgm:spPr/>
    </dgm:pt>
    <dgm:pt modelId="{13351FC9-C1A1-42C3-A9D6-E7FA3E5B2F82}" type="pres">
      <dgm:prSet presAssocID="{1F609785-FF95-46E0-AF30-3BB703395F7A}" presName="hierChild5" presStyleCnt="0"/>
      <dgm:spPr/>
    </dgm:pt>
    <dgm:pt modelId="{CB4A5020-CBD6-4F9B-B7A4-7EFA90652079}" type="pres">
      <dgm:prSet presAssocID="{853BC751-5EA8-41F4-BF9C-D5E3DAE35A15}" presName="Name37" presStyleLbl="parChTrans1D2" presStyleIdx="3" presStyleCnt="7"/>
      <dgm:spPr/>
      <dgm:t>
        <a:bodyPr/>
        <a:lstStyle/>
        <a:p>
          <a:endParaRPr lang="es-MX"/>
        </a:p>
      </dgm:t>
    </dgm:pt>
    <dgm:pt modelId="{872E5540-9369-4F65-B6EC-4AC715D6B08C}" type="pres">
      <dgm:prSet presAssocID="{FDC8E323-D293-4347-B194-FF0B7E17711A}" presName="hierRoot2" presStyleCnt="0">
        <dgm:presLayoutVars>
          <dgm:hierBranch val="init"/>
        </dgm:presLayoutVars>
      </dgm:prSet>
      <dgm:spPr/>
    </dgm:pt>
    <dgm:pt modelId="{3B5FD94C-9166-412C-8517-D8D304FE780F}" type="pres">
      <dgm:prSet presAssocID="{FDC8E323-D293-4347-B194-FF0B7E17711A}" presName="rootComposite" presStyleCnt="0"/>
      <dgm:spPr/>
    </dgm:pt>
    <dgm:pt modelId="{0F191D9D-7405-4F7F-BE10-4A9C7E99D3E6}" type="pres">
      <dgm:prSet presAssocID="{FDC8E323-D293-4347-B194-FF0B7E17711A}" presName="rootText" presStyleLbl="node1" presStyleIdx="5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94904FDE-1BD7-44C4-AE57-424D61A7046B}" type="pres">
      <dgm:prSet presAssocID="{FDC8E323-D293-4347-B194-FF0B7E17711A}" presName="titleText2" presStyleLbl="fgAcc1" presStyleIdx="5" presStyleCnt="11" custScaleY="128336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C1036796-E595-4FAB-8EEB-9043E86D6EFA}" type="pres">
      <dgm:prSet presAssocID="{FDC8E323-D293-4347-B194-FF0B7E17711A}" presName="rootConnector" presStyleLbl="node2" presStyleIdx="0" presStyleCnt="0"/>
      <dgm:spPr/>
      <dgm:t>
        <a:bodyPr/>
        <a:lstStyle/>
        <a:p>
          <a:endParaRPr lang="es-MX"/>
        </a:p>
      </dgm:t>
    </dgm:pt>
    <dgm:pt modelId="{0C3F48EE-D661-4F87-B1BC-A9CD39CF164F}" type="pres">
      <dgm:prSet presAssocID="{FDC8E323-D293-4347-B194-FF0B7E17711A}" presName="hierChild4" presStyleCnt="0"/>
      <dgm:spPr/>
    </dgm:pt>
    <dgm:pt modelId="{1243322A-5987-4F5B-BA20-781C00BFBFFC}" type="pres">
      <dgm:prSet presAssocID="{93E7068A-4E40-4767-B98C-1B4C43026E1C}" presName="Name37" presStyleLbl="parChTrans1D3" presStyleIdx="2" presStyleCnt="5"/>
      <dgm:spPr/>
      <dgm:t>
        <a:bodyPr/>
        <a:lstStyle/>
        <a:p>
          <a:endParaRPr lang="es-MX"/>
        </a:p>
      </dgm:t>
    </dgm:pt>
    <dgm:pt modelId="{A16D3A42-1A1C-4DD0-930C-7918C925FDFF}" type="pres">
      <dgm:prSet presAssocID="{20087FB2-8A57-4775-98F0-3D8A6EFCDA67}" presName="hierRoot2" presStyleCnt="0">
        <dgm:presLayoutVars>
          <dgm:hierBranch val="init"/>
        </dgm:presLayoutVars>
      </dgm:prSet>
      <dgm:spPr/>
    </dgm:pt>
    <dgm:pt modelId="{06E41674-C400-44AC-A37E-DEA4AFF9B9C6}" type="pres">
      <dgm:prSet presAssocID="{20087FB2-8A57-4775-98F0-3D8A6EFCDA67}" presName="rootComposite" presStyleCnt="0"/>
      <dgm:spPr/>
    </dgm:pt>
    <dgm:pt modelId="{B3246875-E7BF-45A6-A8E9-2DF5F0EC6124}" type="pres">
      <dgm:prSet presAssocID="{20087FB2-8A57-4775-98F0-3D8A6EFCDA67}" presName="rootText" presStyleLbl="node1" presStyleIdx="6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437CAE11-62F7-4428-BEAD-4935A0FCAE55}" type="pres">
      <dgm:prSet presAssocID="{20087FB2-8A57-4775-98F0-3D8A6EFCDA67}" presName="titleText2" presStyleLbl="fgAcc1" presStyleIdx="6" presStyleCnt="1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E3682AB6-F040-4E18-AFE9-95D4FC6B8471}" type="pres">
      <dgm:prSet presAssocID="{20087FB2-8A57-4775-98F0-3D8A6EFCDA67}" presName="rootConnector" presStyleLbl="node3" presStyleIdx="0" presStyleCnt="0"/>
      <dgm:spPr/>
      <dgm:t>
        <a:bodyPr/>
        <a:lstStyle/>
        <a:p>
          <a:endParaRPr lang="es-MX"/>
        </a:p>
      </dgm:t>
    </dgm:pt>
    <dgm:pt modelId="{78FF97E6-3691-430B-B9B3-58FEFF30B9BC}" type="pres">
      <dgm:prSet presAssocID="{20087FB2-8A57-4775-98F0-3D8A6EFCDA67}" presName="hierChild4" presStyleCnt="0"/>
      <dgm:spPr/>
    </dgm:pt>
    <dgm:pt modelId="{CBA5FDF7-9DB9-4F3C-AC47-739C301F9E46}" type="pres">
      <dgm:prSet presAssocID="{20087FB2-8A57-4775-98F0-3D8A6EFCDA67}" presName="hierChild5" presStyleCnt="0"/>
      <dgm:spPr/>
    </dgm:pt>
    <dgm:pt modelId="{AB558588-DD8F-4316-9A4F-E334EC9EBFF1}" type="pres">
      <dgm:prSet presAssocID="{FDC8E323-D293-4347-B194-FF0B7E17711A}" presName="hierChild5" presStyleCnt="0"/>
      <dgm:spPr/>
    </dgm:pt>
    <dgm:pt modelId="{D42A0C66-D71C-4677-A728-0794BC04121C}" type="pres">
      <dgm:prSet presAssocID="{1211C462-40A3-4FA0-9197-A3270679B45B}" presName="Name37" presStyleLbl="parChTrans1D2" presStyleIdx="4" presStyleCnt="7"/>
      <dgm:spPr/>
      <dgm:t>
        <a:bodyPr/>
        <a:lstStyle/>
        <a:p>
          <a:endParaRPr lang="es-MX"/>
        </a:p>
      </dgm:t>
    </dgm:pt>
    <dgm:pt modelId="{60F5FA37-D013-4670-9C69-591DCB627600}" type="pres">
      <dgm:prSet presAssocID="{23764306-9551-4686-8AB1-A7915C31ED85}" presName="hierRoot2" presStyleCnt="0">
        <dgm:presLayoutVars>
          <dgm:hierBranch val="init"/>
        </dgm:presLayoutVars>
      </dgm:prSet>
      <dgm:spPr/>
    </dgm:pt>
    <dgm:pt modelId="{D660CDEC-D9E6-402F-8E9D-534C1709451F}" type="pres">
      <dgm:prSet presAssocID="{23764306-9551-4686-8AB1-A7915C31ED85}" presName="rootComposite" presStyleCnt="0"/>
      <dgm:spPr/>
    </dgm:pt>
    <dgm:pt modelId="{B878A130-4AD8-4293-8903-C8220BED05BC}" type="pres">
      <dgm:prSet presAssocID="{23764306-9551-4686-8AB1-A7915C31ED85}" presName="rootText" presStyleLbl="node1" presStyleIdx="7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5A1292EA-9814-432D-8891-9A4D6DBDC699}" type="pres">
      <dgm:prSet presAssocID="{23764306-9551-4686-8AB1-A7915C31ED85}" presName="titleText2" presStyleLbl="fgAcc1" presStyleIdx="7" presStyleCnt="11" custScaleY="142372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B8A2D479-B368-49FA-944B-DEAF38C2E324}" type="pres">
      <dgm:prSet presAssocID="{23764306-9551-4686-8AB1-A7915C31ED85}" presName="rootConnector" presStyleLbl="node2" presStyleIdx="0" presStyleCnt="0"/>
      <dgm:spPr/>
      <dgm:t>
        <a:bodyPr/>
        <a:lstStyle/>
        <a:p>
          <a:endParaRPr lang="es-MX"/>
        </a:p>
      </dgm:t>
    </dgm:pt>
    <dgm:pt modelId="{73F3DD10-8F22-4D63-A7FA-6C05315CB6BF}" type="pres">
      <dgm:prSet presAssocID="{23764306-9551-4686-8AB1-A7915C31ED85}" presName="hierChild4" presStyleCnt="0"/>
      <dgm:spPr/>
    </dgm:pt>
    <dgm:pt modelId="{E6E77198-6D61-40AC-BB00-1956E3FEBDCE}" type="pres">
      <dgm:prSet presAssocID="{56722524-8023-441A-9EC0-2230E0D1299E}" presName="Name37" presStyleLbl="parChTrans1D3" presStyleIdx="3" presStyleCnt="5"/>
      <dgm:spPr/>
      <dgm:t>
        <a:bodyPr/>
        <a:lstStyle/>
        <a:p>
          <a:endParaRPr lang="es-MX"/>
        </a:p>
      </dgm:t>
    </dgm:pt>
    <dgm:pt modelId="{FCDD376E-DEBC-4DE8-A94C-FFBE0405C85F}" type="pres">
      <dgm:prSet presAssocID="{10DEAE61-51BB-445D-9E50-F4E35D45F5F8}" presName="hierRoot2" presStyleCnt="0">
        <dgm:presLayoutVars>
          <dgm:hierBranch val="init"/>
        </dgm:presLayoutVars>
      </dgm:prSet>
      <dgm:spPr/>
    </dgm:pt>
    <dgm:pt modelId="{1237976E-26EB-4C59-914B-0115FF6A3DCA}" type="pres">
      <dgm:prSet presAssocID="{10DEAE61-51BB-445D-9E50-F4E35D45F5F8}" presName="rootComposite" presStyleCnt="0"/>
      <dgm:spPr/>
    </dgm:pt>
    <dgm:pt modelId="{B5E2DBFA-8D50-43C5-B352-C9F5C15F29D2}" type="pres">
      <dgm:prSet presAssocID="{10DEAE61-51BB-445D-9E50-F4E35D45F5F8}" presName="rootText" presStyleLbl="node1" presStyleIdx="8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9972FA18-F087-4B52-A178-52DEC2033285}" type="pres">
      <dgm:prSet presAssocID="{10DEAE61-51BB-445D-9E50-F4E35D45F5F8}" presName="titleText2" presStyleLbl="fgAcc1" presStyleIdx="8" presStyleCnt="1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853AB5BA-3F8C-4C74-B366-B1754DFFE392}" type="pres">
      <dgm:prSet presAssocID="{10DEAE61-51BB-445D-9E50-F4E35D45F5F8}" presName="rootConnector" presStyleLbl="node3" presStyleIdx="0" presStyleCnt="0"/>
      <dgm:spPr/>
      <dgm:t>
        <a:bodyPr/>
        <a:lstStyle/>
        <a:p>
          <a:endParaRPr lang="es-MX"/>
        </a:p>
      </dgm:t>
    </dgm:pt>
    <dgm:pt modelId="{66660FA1-05DD-4293-B611-3A71F81FDDED}" type="pres">
      <dgm:prSet presAssocID="{10DEAE61-51BB-445D-9E50-F4E35D45F5F8}" presName="hierChild4" presStyleCnt="0"/>
      <dgm:spPr/>
    </dgm:pt>
    <dgm:pt modelId="{4768A496-C51A-4C74-8126-B6702F0E3DA8}" type="pres">
      <dgm:prSet presAssocID="{10DEAE61-51BB-445D-9E50-F4E35D45F5F8}" presName="hierChild5" presStyleCnt="0"/>
      <dgm:spPr/>
    </dgm:pt>
    <dgm:pt modelId="{46614031-4DD6-4C73-B624-11ED56F4753B}" type="pres">
      <dgm:prSet presAssocID="{23764306-9551-4686-8AB1-A7915C31ED85}" presName="hierChild5" presStyleCnt="0"/>
      <dgm:spPr/>
    </dgm:pt>
    <dgm:pt modelId="{1EA92A8B-1842-49E4-A123-C02FE8C96E4C}" type="pres">
      <dgm:prSet presAssocID="{DBF53FAE-390C-48D1-B88B-DD78C7E3A926}" presName="Name37" presStyleLbl="parChTrans1D2" presStyleIdx="5" presStyleCnt="7"/>
      <dgm:spPr/>
      <dgm:t>
        <a:bodyPr/>
        <a:lstStyle/>
        <a:p>
          <a:endParaRPr lang="es-MX"/>
        </a:p>
      </dgm:t>
    </dgm:pt>
    <dgm:pt modelId="{6C15FAC5-D288-4A69-8E84-49F32085AD19}" type="pres">
      <dgm:prSet presAssocID="{2E88EC7C-037E-4B58-A230-B9564E26F0FF}" presName="hierRoot2" presStyleCnt="0">
        <dgm:presLayoutVars>
          <dgm:hierBranch val="init"/>
        </dgm:presLayoutVars>
      </dgm:prSet>
      <dgm:spPr/>
    </dgm:pt>
    <dgm:pt modelId="{EE2F15AB-6B6C-43E8-A1B8-89B7C72A302D}" type="pres">
      <dgm:prSet presAssocID="{2E88EC7C-037E-4B58-A230-B9564E26F0FF}" presName="rootComposite" presStyleCnt="0"/>
      <dgm:spPr/>
    </dgm:pt>
    <dgm:pt modelId="{60E6A1B0-BCDC-4B37-A5DA-2F7846658EF6}" type="pres">
      <dgm:prSet presAssocID="{2E88EC7C-037E-4B58-A230-B9564E26F0FF}" presName="rootText" presStyleLbl="node1" presStyleIdx="9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17E50CEF-9F5F-4E65-9AC0-392862158F8C}" type="pres">
      <dgm:prSet presAssocID="{2E88EC7C-037E-4B58-A230-B9564E26F0FF}" presName="titleText2" presStyleLbl="fgAcc1" presStyleIdx="9" presStyleCnt="11" custScaleX="110975" custScaleY="124746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45829B5D-FD8A-4AF1-8BB9-BA53AC05BE41}" type="pres">
      <dgm:prSet presAssocID="{2E88EC7C-037E-4B58-A230-B9564E26F0FF}" presName="rootConnector" presStyleLbl="node2" presStyleIdx="0" presStyleCnt="0"/>
      <dgm:spPr/>
      <dgm:t>
        <a:bodyPr/>
        <a:lstStyle/>
        <a:p>
          <a:endParaRPr lang="es-MX"/>
        </a:p>
      </dgm:t>
    </dgm:pt>
    <dgm:pt modelId="{EFAFE9E0-5FCC-40E5-96CB-5136394BF797}" type="pres">
      <dgm:prSet presAssocID="{2E88EC7C-037E-4B58-A230-B9564E26F0FF}" presName="hierChild4" presStyleCnt="0"/>
      <dgm:spPr/>
    </dgm:pt>
    <dgm:pt modelId="{9BBBF345-01C5-4003-AB43-9C389918A809}" type="pres">
      <dgm:prSet presAssocID="{9C0E1658-32B6-432C-BBC8-D6ED1BE47A5C}" presName="Name37" presStyleLbl="parChTrans1D3" presStyleIdx="4" presStyleCnt="5"/>
      <dgm:spPr/>
      <dgm:t>
        <a:bodyPr/>
        <a:lstStyle/>
        <a:p>
          <a:endParaRPr lang="es-MX"/>
        </a:p>
      </dgm:t>
    </dgm:pt>
    <dgm:pt modelId="{AE123D47-12A9-4582-9D23-23CDE84C63A9}" type="pres">
      <dgm:prSet presAssocID="{A29C82A4-1F22-41B0-ADCC-9F23AB6F135F}" presName="hierRoot2" presStyleCnt="0">
        <dgm:presLayoutVars>
          <dgm:hierBranch val="init"/>
        </dgm:presLayoutVars>
      </dgm:prSet>
      <dgm:spPr/>
    </dgm:pt>
    <dgm:pt modelId="{18389669-FE43-4147-9D26-024C8B5DF654}" type="pres">
      <dgm:prSet presAssocID="{A29C82A4-1F22-41B0-ADCC-9F23AB6F135F}" presName="rootComposite" presStyleCnt="0"/>
      <dgm:spPr/>
    </dgm:pt>
    <dgm:pt modelId="{942DB200-AE2A-40A1-96C7-DE61FD69DF29}" type="pres">
      <dgm:prSet presAssocID="{A29C82A4-1F22-41B0-ADCC-9F23AB6F135F}" presName="rootText" presStyleLbl="node1" presStyleIdx="10" presStyleCnt="11">
        <dgm:presLayoutVars>
          <dgm:chMax/>
          <dgm:chPref val="3"/>
        </dgm:presLayoutVars>
      </dgm:prSet>
      <dgm:spPr/>
      <dgm:t>
        <a:bodyPr/>
        <a:lstStyle/>
        <a:p>
          <a:endParaRPr lang="es-MX"/>
        </a:p>
      </dgm:t>
    </dgm:pt>
    <dgm:pt modelId="{B46BBCBE-B1EF-4E95-9682-CF2A8EE48782}" type="pres">
      <dgm:prSet presAssocID="{A29C82A4-1F22-41B0-ADCC-9F23AB6F135F}" presName="titleText2" presStyleLbl="fgAcc1" presStyleIdx="10" presStyleCnt="1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5FFFAE21-7189-46EE-8709-2241D8194A45}" type="pres">
      <dgm:prSet presAssocID="{A29C82A4-1F22-41B0-ADCC-9F23AB6F135F}" presName="rootConnector" presStyleLbl="node3" presStyleIdx="0" presStyleCnt="0"/>
      <dgm:spPr/>
      <dgm:t>
        <a:bodyPr/>
        <a:lstStyle/>
        <a:p>
          <a:endParaRPr lang="es-MX"/>
        </a:p>
      </dgm:t>
    </dgm:pt>
    <dgm:pt modelId="{EC48E210-E145-4BB8-9B36-0153CD79BC78}" type="pres">
      <dgm:prSet presAssocID="{A29C82A4-1F22-41B0-ADCC-9F23AB6F135F}" presName="hierChild4" presStyleCnt="0"/>
      <dgm:spPr/>
    </dgm:pt>
    <dgm:pt modelId="{E7750582-BC38-4D8D-B211-924793BD2A81}" type="pres">
      <dgm:prSet presAssocID="{A29C82A4-1F22-41B0-ADCC-9F23AB6F135F}" presName="hierChild5" presStyleCnt="0"/>
      <dgm:spPr/>
    </dgm:pt>
    <dgm:pt modelId="{99F430C9-8CDD-4B31-B0F9-E6BF8538F14B}" type="pres">
      <dgm:prSet presAssocID="{2E88EC7C-037E-4B58-A230-B9564E26F0FF}" presName="hierChild5" presStyleCnt="0"/>
      <dgm:spPr/>
    </dgm:pt>
    <dgm:pt modelId="{F4B44074-CC71-4A80-BC0D-6855CBE8F444}" type="pres">
      <dgm:prSet presAssocID="{E6C88D49-BD82-4B75-9ACD-45F72FB48C83}" presName="hierChild3" presStyleCnt="0"/>
      <dgm:spPr/>
    </dgm:pt>
    <dgm:pt modelId="{7AEFB7F5-ED20-4E82-A376-30A9806EBE23}" type="pres">
      <dgm:prSet presAssocID="{07740442-845F-43DC-ABDD-B4444A2594B8}" presName="Name96" presStyleLbl="parChTrans1D2" presStyleIdx="6" presStyleCnt="7"/>
      <dgm:spPr/>
      <dgm:t>
        <a:bodyPr/>
        <a:lstStyle/>
        <a:p>
          <a:endParaRPr lang="es-MX"/>
        </a:p>
      </dgm:t>
    </dgm:pt>
    <dgm:pt modelId="{CA083241-926C-4D46-9802-CA595C4078CD}" type="pres">
      <dgm:prSet presAssocID="{DD54EDB9-AC34-4E4F-969F-EE40996C733C}" presName="hierRoot3" presStyleCnt="0">
        <dgm:presLayoutVars>
          <dgm:hierBranch val="init"/>
        </dgm:presLayoutVars>
      </dgm:prSet>
      <dgm:spPr/>
    </dgm:pt>
    <dgm:pt modelId="{0506128A-BDE6-48D9-AA3F-FCA1C92EE04A}" type="pres">
      <dgm:prSet presAssocID="{DD54EDB9-AC34-4E4F-969F-EE40996C733C}" presName="rootComposite3" presStyleCnt="0"/>
      <dgm:spPr/>
    </dgm:pt>
    <dgm:pt modelId="{448581BE-76AB-4210-BCF9-303627242DAA}" type="pres">
      <dgm:prSet presAssocID="{DD54EDB9-AC34-4E4F-969F-EE40996C733C}" presName="rootText3" presStyleLbl="asst1" presStyleIdx="0" presStyleCnt="1" custScaleY="82424" custLinFactNeighborY="-1993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1BB1F14-56AF-4827-BA76-07C0C9CE9795}" type="pres">
      <dgm:prSet presAssocID="{DD54EDB9-AC34-4E4F-969F-EE40996C733C}" presName="titleText3" presStyleLbl="fgAcc2" presStyleIdx="0" presStyleCnt="1">
        <dgm:presLayoutVars>
          <dgm:chMax val="0"/>
          <dgm:chPref val="0"/>
        </dgm:presLayoutVars>
      </dgm:prSet>
      <dgm:spPr/>
      <dgm:t>
        <a:bodyPr/>
        <a:lstStyle/>
        <a:p>
          <a:endParaRPr lang="es-MX"/>
        </a:p>
      </dgm:t>
    </dgm:pt>
    <dgm:pt modelId="{2759E9BC-7F35-4B90-B7FA-4E3DADDEB176}" type="pres">
      <dgm:prSet presAssocID="{DD54EDB9-AC34-4E4F-969F-EE40996C733C}" presName="rootConnector3" presStyleLbl="asst1" presStyleIdx="0" presStyleCnt="1"/>
      <dgm:spPr/>
      <dgm:t>
        <a:bodyPr/>
        <a:lstStyle/>
        <a:p>
          <a:endParaRPr lang="es-MX"/>
        </a:p>
      </dgm:t>
    </dgm:pt>
    <dgm:pt modelId="{E0979B86-9C04-4714-BBBA-B050FF12479A}" type="pres">
      <dgm:prSet presAssocID="{DD54EDB9-AC34-4E4F-969F-EE40996C733C}" presName="hierChild6" presStyleCnt="0"/>
      <dgm:spPr/>
    </dgm:pt>
    <dgm:pt modelId="{86939C0A-1343-4F63-BB3F-4A210F6935FF}" type="pres">
      <dgm:prSet presAssocID="{DD54EDB9-AC34-4E4F-969F-EE40996C733C}" presName="hierChild7" presStyleCnt="0"/>
      <dgm:spPr/>
    </dgm:pt>
  </dgm:ptLst>
  <dgm:cxnLst>
    <dgm:cxn modelId="{D6AD1FCF-035C-479B-B21D-2B596834D971}" srcId="{2E88EC7C-037E-4B58-A230-B9564E26F0FF}" destId="{A29C82A4-1F22-41B0-ADCC-9F23AB6F135F}" srcOrd="0" destOrd="0" parTransId="{9C0E1658-32B6-432C-BBC8-D6ED1BE47A5C}" sibTransId="{6BEAF778-FE32-4378-A9BF-F29A419D2D45}"/>
    <dgm:cxn modelId="{8946C103-83B6-459A-9713-B86CB6AF805A}" type="presOf" srcId="{1F609785-FF95-46E0-AF30-3BB703395F7A}" destId="{BDE21320-00BA-4670-88E3-86C4C89DFF67}" srcOrd="1" destOrd="0" presId="urn:microsoft.com/office/officeart/2008/layout/NameandTitleOrganizationalChart"/>
    <dgm:cxn modelId="{B64A332B-E9B6-42D5-98D3-865205B1DD27}" type="presOf" srcId="{D5191788-B8F4-4040-9FA0-C79552B8880F}" destId="{3B55BCFF-4BAD-4E72-921B-718CABEBAD18}" srcOrd="0" destOrd="0" presId="urn:microsoft.com/office/officeart/2008/layout/NameandTitleOrganizationalChart"/>
    <dgm:cxn modelId="{F91B8802-7482-43F3-BC06-1842BC9827EC}" type="presOf" srcId="{9C0E1658-32B6-432C-BBC8-D6ED1BE47A5C}" destId="{9BBBF345-01C5-4003-AB43-9C389918A809}" srcOrd="0" destOrd="0" presId="urn:microsoft.com/office/officeart/2008/layout/NameandTitleOrganizationalChart"/>
    <dgm:cxn modelId="{E8C5C144-DD14-4D0B-86FB-4F531375D11F}" srcId="{E6C88D49-BD82-4B75-9ACD-45F72FB48C83}" destId="{DD54EDB9-AC34-4E4F-969F-EE40996C733C}" srcOrd="0" destOrd="0" parTransId="{07740442-845F-43DC-ABDD-B4444A2594B8}" sibTransId="{B8DF3B29-C4A4-41B7-A284-BF674EBD7F91}"/>
    <dgm:cxn modelId="{C31D517F-9A68-492B-BB27-F7EA22A95875}" type="presOf" srcId="{DD54EDB9-AC34-4E4F-969F-EE40996C733C}" destId="{448581BE-76AB-4210-BCF9-303627242DAA}" srcOrd="0" destOrd="0" presId="urn:microsoft.com/office/officeart/2008/layout/NameandTitleOrganizationalChart"/>
    <dgm:cxn modelId="{51226EAC-2F3D-4A19-82CA-9337D4E0165A}" type="presOf" srcId="{64DF095E-22E7-4253-BF1A-FE1CA4D707F2}" destId="{64F3A3C5-3D71-4F82-AFA6-DAE09B644533}" srcOrd="0" destOrd="0" presId="urn:microsoft.com/office/officeart/2008/layout/NameandTitleOrganizationalChart"/>
    <dgm:cxn modelId="{628255D2-32BB-4B17-AC19-8BF4A84C51BB}" type="presOf" srcId="{F1A6D2B4-19E3-4A4F-84C7-CE22F0BFD6BC}" destId="{5A1292EA-9814-432D-8891-9A4D6DBDC699}" srcOrd="0" destOrd="0" presId="urn:microsoft.com/office/officeart/2008/layout/NameandTitleOrganizationalChart"/>
    <dgm:cxn modelId="{681D7248-FD3D-481A-B85E-7DEC1484DB14}" type="presOf" srcId="{8BFEE64F-23E1-477C-AA06-1C7553D3FC5D}" destId="{83B84766-F77C-4C40-996C-26F8DEEB2FCE}" srcOrd="0" destOrd="0" presId="urn:microsoft.com/office/officeart/2008/layout/NameandTitleOrganizationalChart"/>
    <dgm:cxn modelId="{0A602A01-36EA-4C00-A099-63FB596C1D3A}" type="presOf" srcId="{20087FB2-8A57-4775-98F0-3D8A6EFCDA67}" destId="{B3246875-E7BF-45A6-A8E9-2DF5F0EC6124}" srcOrd="0" destOrd="0" presId="urn:microsoft.com/office/officeart/2008/layout/NameandTitleOrganizationalChart"/>
    <dgm:cxn modelId="{A91C55EF-C8F6-4916-B6C3-46969D6CCD7B}" type="presOf" srcId="{FA659D3E-5588-448E-A754-FE5EE7CD2864}" destId="{6EF5FD28-185D-410C-94E3-B4B5B3F37C66}" srcOrd="0" destOrd="0" presId="urn:microsoft.com/office/officeart/2008/layout/NameandTitleOrganizationalChart"/>
    <dgm:cxn modelId="{BC68BF7E-84D6-474B-A6F2-755DFCBC3C8A}" type="presOf" srcId="{6D37A959-8ACB-46F0-898E-CE0EAE4350BC}" destId="{0668E976-FB45-4DB4-9B51-CBD50801AE85}" srcOrd="0" destOrd="0" presId="urn:microsoft.com/office/officeart/2008/layout/NameandTitleOrganizationalChart"/>
    <dgm:cxn modelId="{A358DAFE-6C82-4653-B04C-9A2D2FF3B8E4}" type="presOf" srcId="{9C71A0EC-0C00-47AA-BB65-E0580427DBA3}" destId="{86741DD9-8ACD-4D7C-AEAC-5211F406E14C}" srcOrd="0" destOrd="0" presId="urn:microsoft.com/office/officeart/2008/layout/NameandTitleOrganizationalChart"/>
    <dgm:cxn modelId="{8A1B2D71-2D94-462C-A426-1AE422B93A02}" type="presOf" srcId="{2E88EC7C-037E-4B58-A230-B9564E26F0FF}" destId="{45829B5D-FD8A-4AF1-8BB9-BA53AC05BE41}" srcOrd="1" destOrd="0" presId="urn:microsoft.com/office/officeart/2008/layout/NameandTitleOrganizationalChart"/>
    <dgm:cxn modelId="{9A4AEECC-7C82-4C26-92F5-8C4F44CBA99D}" type="presOf" srcId="{1AC3F5CA-6811-47B2-8E79-F12889A85D2D}" destId="{94904FDE-1BD7-44C4-AE57-424D61A7046B}" srcOrd="0" destOrd="0" presId="urn:microsoft.com/office/officeart/2008/layout/NameandTitleOrganizationalChart"/>
    <dgm:cxn modelId="{AEE1B87A-788D-4EC2-88D3-1136B5831B13}" type="presOf" srcId="{477C19EC-775A-4252-86A5-CA06C41E2B1E}" destId="{DD983B87-2E89-40C7-A3E2-4C7CCA17946D}" srcOrd="1" destOrd="0" presId="urn:microsoft.com/office/officeart/2008/layout/NameandTitleOrganizationalChart"/>
    <dgm:cxn modelId="{1AAFCD1D-040B-4FEA-B3D2-311419ACB1D3}" srcId="{FDC8E323-D293-4347-B194-FF0B7E17711A}" destId="{20087FB2-8A57-4775-98F0-3D8A6EFCDA67}" srcOrd="0" destOrd="0" parTransId="{93E7068A-4E40-4767-B98C-1B4C43026E1C}" sibTransId="{098EAC12-82E4-4612-8424-7E39B590C5FC}"/>
    <dgm:cxn modelId="{BBE2CBAC-917A-4383-917A-E7C9E4182A0E}" type="presOf" srcId="{0EF4814B-B670-403E-A5F5-E6C5F9BB04A5}" destId="{9972FA18-F087-4B52-A178-52DEC2033285}" srcOrd="0" destOrd="0" presId="urn:microsoft.com/office/officeart/2008/layout/NameandTitleOrganizationalChart"/>
    <dgm:cxn modelId="{952EB3B3-A756-4795-B077-F52173089D12}" type="presOf" srcId="{1211C462-40A3-4FA0-9197-A3270679B45B}" destId="{D42A0C66-D71C-4677-A728-0794BC04121C}" srcOrd="0" destOrd="0" presId="urn:microsoft.com/office/officeart/2008/layout/NameandTitleOrganizationalChart"/>
    <dgm:cxn modelId="{C0686ABC-B5C0-4F8B-85F7-1ED09A1B56BC}" type="presOf" srcId="{6BEAF778-FE32-4378-A9BF-F29A419D2D45}" destId="{B46BBCBE-B1EF-4E95-9682-CF2A8EE48782}" srcOrd="0" destOrd="0" presId="urn:microsoft.com/office/officeart/2008/layout/NameandTitleOrganizationalChart"/>
    <dgm:cxn modelId="{DD2BFC2B-A8E9-42F8-A0E8-E78C52DA0C08}" srcId="{E6C88D49-BD82-4B75-9ACD-45F72FB48C83}" destId="{FDC8E323-D293-4347-B194-FF0B7E17711A}" srcOrd="4" destOrd="0" parTransId="{853BC751-5EA8-41F4-BF9C-D5E3DAE35A15}" sibTransId="{1AC3F5CA-6811-47B2-8E79-F12889A85D2D}"/>
    <dgm:cxn modelId="{F3FD9A44-D115-4848-88EF-CCA68B0BA028}" type="presOf" srcId="{853BC751-5EA8-41F4-BF9C-D5E3DAE35A15}" destId="{CB4A5020-CBD6-4F9B-B7A4-7EFA90652079}" srcOrd="0" destOrd="0" presId="urn:microsoft.com/office/officeart/2008/layout/NameandTitleOrganizationalChart"/>
    <dgm:cxn modelId="{6ADBC31D-976E-4D7B-A104-9566CEAA7E09}" type="presOf" srcId="{E861DFBB-2E73-457B-A60D-11B643FCEB06}" destId="{37EA6C19-9DC9-43D2-A7C5-8222EC7848C5}" srcOrd="1" destOrd="0" presId="urn:microsoft.com/office/officeart/2008/layout/NameandTitleOrganizationalChart"/>
    <dgm:cxn modelId="{9A643251-39C5-4E2F-88D5-464746AB432A}" srcId="{684AB126-69FB-4F37-81DB-76DB94F9C863}" destId="{477C19EC-775A-4252-86A5-CA06C41E2B1E}" srcOrd="0" destOrd="0" parTransId="{64DF095E-22E7-4253-BF1A-FE1CA4D707F2}" sibTransId="{42B38F1E-75E4-486C-95FA-874B91C05789}"/>
    <dgm:cxn modelId="{5D9DDDBE-CF25-496F-8E6D-F724152F84F0}" type="presOf" srcId="{78E6FE15-3F74-4932-803B-F37BAE4EA50B}" destId="{5387A690-F3E2-4C8F-AF3D-47828A8AD0EE}" srcOrd="0" destOrd="0" presId="urn:microsoft.com/office/officeart/2008/layout/NameandTitleOrganizationalChart"/>
    <dgm:cxn modelId="{EE574BC3-EA4C-440D-A2C3-75F58F945E69}" type="presOf" srcId="{B8DF3B29-C4A4-41B7-A284-BF674EBD7F91}" destId="{91BB1F14-56AF-4827-BA76-07C0C9CE9795}" srcOrd="0" destOrd="0" presId="urn:microsoft.com/office/officeart/2008/layout/NameandTitleOrganizationalChart"/>
    <dgm:cxn modelId="{2E513D5D-A37D-40D5-8EE6-888EDFE59160}" type="presOf" srcId="{9A471038-37FB-47AF-901B-C206F0434FF1}" destId="{808F90E9-1EBA-4816-8845-8C5CC82345D7}" srcOrd="0" destOrd="0" presId="urn:microsoft.com/office/officeart/2008/layout/NameandTitleOrganizationalChart"/>
    <dgm:cxn modelId="{F199B016-A57A-450D-9DF8-D6ACDE58DBC5}" type="presOf" srcId="{78E6FE15-3F74-4932-803B-F37BAE4EA50B}" destId="{976B93D6-77CC-411A-9B63-8DF8803E299A}" srcOrd="1" destOrd="0" presId="urn:microsoft.com/office/officeart/2008/layout/NameandTitleOrganizationalChart"/>
    <dgm:cxn modelId="{983C3558-BEE7-43E1-80CF-1C0B990D3793}" type="presOf" srcId="{56722524-8023-441A-9EC0-2230E0D1299E}" destId="{E6E77198-6D61-40AC-BB00-1956E3FEBDCE}" srcOrd="0" destOrd="0" presId="urn:microsoft.com/office/officeart/2008/layout/NameandTitleOrganizationalChart"/>
    <dgm:cxn modelId="{9A0BB8F9-787F-4605-991E-B07452156604}" type="presOf" srcId="{23764306-9551-4686-8AB1-A7915C31ED85}" destId="{B878A130-4AD8-4293-8903-C8220BED05BC}" srcOrd="0" destOrd="0" presId="urn:microsoft.com/office/officeart/2008/layout/NameandTitleOrganizationalChart"/>
    <dgm:cxn modelId="{398FF5F0-A268-4FCC-9DA1-FF33EE7B3755}" type="presOf" srcId="{E6C88D49-BD82-4B75-9ACD-45F72FB48C83}" destId="{F29A5A38-204D-4001-A787-8E317DA8E028}" srcOrd="1" destOrd="0" presId="urn:microsoft.com/office/officeart/2008/layout/NameandTitleOrganizationalChart"/>
    <dgm:cxn modelId="{C77FFEB1-B54C-4ED0-AC69-CDABB2439050}" type="presOf" srcId="{5142DCF9-9481-437C-B265-9D35DD772A31}" destId="{BC8CFC82-35A4-4C7F-8553-7F687B03C27B}" srcOrd="0" destOrd="0" presId="urn:microsoft.com/office/officeart/2008/layout/NameandTitleOrganizationalChart"/>
    <dgm:cxn modelId="{B28E8D50-0828-4E7F-A787-FC4EFE5A4D35}" type="presOf" srcId="{FDC8E323-D293-4347-B194-FF0B7E17711A}" destId="{0F191D9D-7405-4F7F-BE10-4A9C7E99D3E6}" srcOrd="0" destOrd="0" presId="urn:microsoft.com/office/officeart/2008/layout/NameandTitleOrganizationalChart"/>
    <dgm:cxn modelId="{3B920889-D4DF-4DAC-AA73-878AF49860E6}" srcId="{D5191788-B8F4-4040-9FA0-C79552B8880F}" destId="{E6C88D49-BD82-4B75-9ACD-45F72FB48C83}" srcOrd="0" destOrd="0" parTransId="{3EA132E6-0DF0-4AAA-B7DE-5A7BCE391938}" sibTransId="{6D37A959-8ACB-46F0-898E-CE0EAE4350BC}"/>
    <dgm:cxn modelId="{63CE703D-216A-4E06-ACD2-E3D18A6E8E18}" type="presOf" srcId="{EAA7CC7E-29F3-43FD-B65F-BC3F5A310E8B}" destId="{17E50CEF-9F5F-4E65-9AC0-392862158F8C}" srcOrd="0" destOrd="0" presId="urn:microsoft.com/office/officeart/2008/layout/NameandTitleOrganizationalChart"/>
    <dgm:cxn modelId="{F1BD49BA-0158-4655-A535-228CF08F0C7A}" type="presOf" srcId="{D247AE95-4BEB-4D21-A98E-E867ED6ABBD9}" destId="{64F686EB-E759-41A0-9174-7E1F88601E67}" srcOrd="0" destOrd="0" presId="urn:microsoft.com/office/officeart/2008/layout/NameandTitleOrganizationalChart"/>
    <dgm:cxn modelId="{5D891720-0A38-49B0-BA15-BD1EF1470194}" type="presOf" srcId="{E861DFBB-2E73-457B-A60D-11B643FCEB06}" destId="{574A0254-7052-4443-83EE-D21989534F18}" srcOrd="0" destOrd="0" presId="urn:microsoft.com/office/officeart/2008/layout/NameandTitleOrganizationalChart"/>
    <dgm:cxn modelId="{500EB0F2-0521-4F79-907B-2FBA32FAA6C3}" type="presOf" srcId="{42B38F1E-75E4-486C-95FA-874B91C05789}" destId="{759D55F3-AE5C-46B6-AFD7-4D539B0BE608}" srcOrd="0" destOrd="0" presId="urn:microsoft.com/office/officeart/2008/layout/NameandTitleOrganizationalChart"/>
    <dgm:cxn modelId="{CBF68BC0-BC52-4246-9860-9DFA27A7B1EF}" type="presOf" srcId="{07740442-845F-43DC-ABDD-B4444A2594B8}" destId="{7AEFB7F5-ED20-4E82-A376-30A9806EBE23}" srcOrd="0" destOrd="0" presId="urn:microsoft.com/office/officeart/2008/layout/NameandTitleOrganizationalChart"/>
    <dgm:cxn modelId="{C817414E-08EB-4C56-B1CF-0991F8450C5D}" type="presOf" srcId="{E6C88D49-BD82-4B75-9ACD-45F72FB48C83}" destId="{171E96A2-2343-41D2-ABF4-2A1EECEB6D54}" srcOrd="0" destOrd="0" presId="urn:microsoft.com/office/officeart/2008/layout/NameandTitleOrganizationalChart"/>
    <dgm:cxn modelId="{153D7E85-DFCB-4D09-9EA5-C4059BD8850B}" type="presOf" srcId="{A29C82A4-1F22-41B0-ADCC-9F23AB6F135F}" destId="{942DB200-AE2A-40A1-96C7-DE61FD69DF29}" srcOrd="0" destOrd="0" presId="urn:microsoft.com/office/officeart/2008/layout/NameandTitleOrganizationalChart"/>
    <dgm:cxn modelId="{05D2A6B5-5655-4A45-8754-039E96AADD4A}" srcId="{E6C88D49-BD82-4B75-9ACD-45F72FB48C83}" destId="{2E88EC7C-037E-4B58-A230-B9564E26F0FF}" srcOrd="6" destOrd="0" parTransId="{DBF53FAE-390C-48D1-B88B-DD78C7E3A926}" sibTransId="{EAA7CC7E-29F3-43FD-B65F-BC3F5A310E8B}"/>
    <dgm:cxn modelId="{37F136A3-7BD5-4F70-84F4-B1E2FA803B6F}" srcId="{23764306-9551-4686-8AB1-A7915C31ED85}" destId="{10DEAE61-51BB-445D-9E50-F4E35D45F5F8}" srcOrd="0" destOrd="0" parTransId="{56722524-8023-441A-9EC0-2230E0D1299E}" sibTransId="{0EF4814B-B670-403E-A5F5-E6C5F9BB04A5}"/>
    <dgm:cxn modelId="{043ED720-5679-48CE-91CE-968B310674F7}" type="presOf" srcId="{DD54EDB9-AC34-4E4F-969F-EE40996C733C}" destId="{2759E9BC-7F35-4B90-B7FA-4E3DADDEB176}" srcOrd="1" destOrd="0" presId="urn:microsoft.com/office/officeart/2008/layout/NameandTitleOrganizationalChart"/>
    <dgm:cxn modelId="{A1B94638-A1BD-4383-92D7-B1CE74785A13}" type="presOf" srcId="{DBF53FAE-390C-48D1-B88B-DD78C7E3A926}" destId="{1EA92A8B-1842-49E4-A123-C02FE8C96E4C}" srcOrd="0" destOrd="0" presId="urn:microsoft.com/office/officeart/2008/layout/NameandTitleOrganizationalChart"/>
    <dgm:cxn modelId="{1BFEAFB1-C953-4C68-9EC7-DC4E4C072C58}" type="presOf" srcId="{684AB126-69FB-4F37-81DB-76DB94F9C863}" destId="{2F9A95F1-91C2-4BBC-80DA-79D0780817AC}" srcOrd="1" destOrd="0" presId="urn:microsoft.com/office/officeart/2008/layout/NameandTitleOrganizationalChart"/>
    <dgm:cxn modelId="{01269A8F-AED7-4A04-AAED-54C088BC6D06}" type="presOf" srcId="{AB41B549-1798-4F62-BF48-F0A8FEDF22AF}" destId="{1F7EB55C-150F-4E5A-9E71-07E9B4EB2790}" srcOrd="0" destOrd="0" presId="urn:microsoft.com/office/officeart/2008/layout/NameandTitleOrganizationalChart"/>
    <dgm:cxn modelId="{1094A961-F938-4F4B-9CD2-1004252613DF}" type="presOf" srcId="{10DEAE61-51BB-445D-9E50-F4E35D45F5F8}" destId="{B5E2DBFA-8D50-43C5-B352-C9F5C15F29D2}" srcOrd="0" destOrd="0" presId="urn:microsoft.com/office/officeart/2008/layout/NameandTitleOrganizationalChart"/>
    <dgm:cxn modelId="{F88B074F-2967-4354-B87F-2D18C71DD679}" type="presOf" srcId="{20087FB2-8A57-4775-98F0-3D8A6EFCDA67}" destId="{E3682AB6-F040-4E18-AFE9-95D4FC6B8471}" srcOrd="1" destOrd="0" presId="urn:microsoft.com/office/officeart/2008/layout/NameandTitleOrganizationalChart"/>
    <dgm:cxn modelId="{E71E5C7C-9752-4CED-B0F5-9CD67390CBA9}" srcId="{E6C88D49-BD82-4B75-9ACD-45F72FB48C83}" destId="{1F609785-FF95-46E0-AF30-3BB703395F7A}" srcOrd="3" destOrd="0" parTransId="{FA659D3E-5588-448E-A754-FE5EE7CD2864}" sibTransId="{AB41B549-1798-4F62-BF48-F0A8FEDF22AF}"/>
    <dgm:cxn modelId="{5FC556FD-3B60-4A08-B83D-8875A29B085F}" type="presOf" srcId="{1F609785-FF95-46E0-AF30-3BB703395F7A}" destId="{4B32C457-0453-464E-980B-8D8E3EE5B4C9}" srcOrd="0" destOrd="0" presId="urn:microsoft.com/office/officeart/2008/layout/NameandTitleOrganizationalChart"/>
    <dgm:cxn modelId="{23BF49C8-4E58-4CE5-95A3-48E8329F68E0}" srcId="{E6C88D49-BD82-4B75-9ACD-45F72FB48C83}" destId="{684AB126-69FB-4F37-81DB-76DB94F9C863}" srcOrd="2" destOrd="0" parTransId="{9A471038-37FB-47AF-901B-C206F0434FF1}" sibTransId="{D247AE95-4BEB-4D21-A98E-E867ED6ABBD9}"/>
    <dgm:cxn modelId="{E753BE46-0F43-40E1-94F7-26FC845C68EF}" type="presOf" srcId="{FDC8E323-D293-4347-B194-FF0B7E17711A}" destId="{C1036796-E595-4FAB-8EEB-9043E86D6EFA}" srcOrd="1" destOrd="0" presId="urn:microsoft.com/office/officeart/2008/layout/NameandTitleOrganizationalChart"/>
    <dgm:cxn modelId="{5AED1FF1-BF38-41A3-95C8-8CF5F91FD44F}" type="presOf" srcId="{10DEAE61-51BB-445D-9E50-F4E35D45F5F8}" destId="{853AB5BA-3F8C-4C74-B366-B1754DFFE392}" srcOrd="1" destOrd="0" presId="urn:microsoft.com/office/officeart/2008/layout/NameandTitleOrganizationalChart"/>
    <dgm:cxn modelId="{90CE0AB9-469F-4723-A29A-587B8742288B}" type="presOf" srcId="{684AB126-69FB-4F37-81DB-76DB94F9C863}" destId="{267F4F42-9295-4D5C-A115-CABEBD2C33C6}" srcOrd="0" destOrd="0" presId="urn:microsoft.com/office/officeart/2008/layout/NameandTitleOrganizationalChart"/>
    <dgm:cxn modelId="{740CBEBD-8D54-4FC6-8045-05393B9374D8}" srcId="{E6C88D49-BD82-4B75-9ACD-45F72FB48C83}" destId="{E861DFBB-2E73-457B-A60D-11B643FCEB06}" srcOrd="1" destOrd="0" parTransId="{5142DCF9-9481-437C-B265-9D35DD772A31}" sibTransId="{8BFEE64F-23E1-477C-AA06-1C7553D3FC5D}"/>
    <dgm:cxn modelId="{F8B03539-0964-4F27-8CB5-293A9C28DE38}" type="presOf" srcId="{098EAC12-82E4-4612-8424-7E39B590C5FC}" destId="{437CAE11-62F7-4428-BEAD-4935A0FCAE55}" srcOrd="0" destOrd="0" presId="urn:microsoft.com/office/officeart/2008/layout/NameandTitleOrganizationalChart"/>
    <dgm:cxn modelId="{DE40A9CA-BC9F-4ACC-9C69-F3E6FFD653B4}" type="presOf" srcId="{477C19EC-775A-4252-86A5-CA06C41E2B1E}" destId="{CB039416-5C9E-40CF-8973-CA67B9CE7F4E}" srcOrd="0" destOrd="0" presId="urn:microsoft.com/office/officeart/2008/layout/NameandTitleOrganizationalChart"/>
    <dgm:cxn modelId="{D7FEF773-DBC0-4473-A3CE-EA36C6E15873}" type="presOf" srcId="{A29C82A4-1F22-41B0-ADCC-9F23AB6F135F}" destId="{5FFFAE21-7189-46EE-8709-2241D8194A45}" srcOrd="1" destOrd="0" presId="urn:microsoft.com/office/officeart/2008/layout/NameandTitleOrganizationalChart"/>
    <dgm:cxn modelId="{88E75C34-FCBA-4D2B-BB31-84CB312F6E2A}" srcId="{1F609785-FF95-46E0-AF30-3BB703395F7A}" destId="{78E6FE15-3F74-4932-803B-F37BAE4EA50B}" srcOrd="0" destOrd="0" parTransId="{9C71A0EC-0C00-47AA-BB65-E0580427DBA3}" sibTransId="{851DE07C-5151-49D6-AA26-F43DB379C607}"/>
    <dgm:cxn modelId="{6DCC7DE4-1220-4617-91FF-366E60AA4D7F}" type="presOf" srcId="{23764306-9551-4686-8AB1-A7915C31ED85}" destId="{B8A2D479-B368-49FA-944B-DEAF38C2E324}" srcOrd="1" destOrd="0" presId="urn:microsoft.com/office/officeart/2008/layout/NameandTitleOrganizationalChart"/>
    <dgm:cxn modelId="{1BDF1236-FF6F-407F-8FE0-F702F35F0C11}" srcId="{E6C88D49-BD82-4B75-9ACD-45F72FB48C83}" destId="{23764306-9551-4686-8AB1-A7915C31ED85}" srcOrd="5" destOrd="0" parTransId="{1211C462-40A3-4FA0-9197-A3270679B45B}" sibTransId="{F1A6D2B4-19E3-4A4F-84C7-CE22F0BFD6BC}"/>
    <dgm:cxn modelId="{2B992AEC-4384-433C-92BD-CDB866B730DF}" type="presOf" srcId="{851DE07C-5151-49D6-AA26-F43DB379C607}" destId="{D5A46BFB-9ADB-4AA3-A9D0-21AEF06EB131}" srcOrd="0" destOrd="0" presId="urn:microsoft.com/office/officeart/2008/layout/NameandTitleOrganizationalChart"/>
    <dgm:cxn modelId="{65CCB17D-D996-4B80-AB0B-7AAF12BB92F5}" type="presOf" srcId="{2E88EC7C-037E-4B58-A230-B9564E26F0FF}" destId="{60E6A1B0-BCDC-4B37-A5DA-2F7846658EF6}" srcOrd="0" destOrd="0" presId="urn:microsoft.com/office/officeart/2008/layout/NameandTitleOrganizationalChart"/>
    <dgm:cxn modelId="{66BE99E4-D827-4763-88D7-37F4622A4B77}" type="presOf" srcId="{93E7068A-4E40-4767-B98C-1B4C43026E1C}" destId="{1243322A-5987-4F5B-BA20-781C00BFBFFC}" srcOrd="0" destOrd="0" presId="urn:microsoft.com/office/officeart/2008/layout/NameandTitleOrganizationalChart"/>
    <dgm:cxn modelId="{4961FB9C-AA12-4EAB-B339-7B3BAD5DB9BC}" type="presParOf" srcId="{3B55BCFF-4BAD-4E72-921B-718CABEBAD18}" destId="{D5C9AE6E-718D-463E-9BD6-E531FE8ACE5C}" srcOrd="0" destOrd="0" presId="urn:microsoft.com/office/officeart/2008/layout/NameandTitleOrganizationalChart"/>
    <dgm:cxn modelId="{8CCA2917-223F-4752-96A5-B6C7788D3636}" type="presParOf" srcId="{D5C9AE6E-718D-463E-9BD6-E531FE8ACE5C}" destId="{80831F9E-17CE-4E44-9593-D9490E39A458}" srcOrd="0" destOrd="0" presId="urn:microsoft.com/office/officeart/2008/layout/NameandTitleOrganizationalChart"/>
    <dgm:cxn modelId="{828D08E2-BE13-49B0-B0AB-22DD2490B7C7}" type="presParOf" srcId="{80831F9E-17CE-4E44-9593-D9490E39A458}" destId="{171E96A2-2343-41D2-ABF4-2A1EECEB6D54}" srcOrd="0" destOrd="0" presId="urn:microsoft.com/office/officeart/2008/layout/NameandTitleOrganizationalChart"/>
    <dgm:cxn modelId="{CBDE9AAE-F119-4916-A22C-A7CE808114F2}" type="presParOf" srcId="{80831F9E-17CE-4E44-9593-D9490E39A458}" destId="{0668E976-FB45-4DB4-9B51-CBD50801AE85}" srcOrd="1" destOrd="0" presId="urn:microsoft.com/office/officeart/2008/layout/NameandTitleOrganizationalChart"/>
    <dgm:cxn modelId="{22E6227F-E228-46E0-AE26-9106AFFEB603}" type="presParOf" srcId="{80831F9E-17CE-4E44-9593-D9490E39A458}" destId="{F29A5A38-204D-4001-A787-8E317DA8E028}" srcOrd="2" destOrd="0" presId="urn:microsoft.com/office/officeart/2008/layout/NameandTitleOrganizationalChart"/>
    <dgm:cxn modelId="{DE83A6C5-6331-43BA-8EDF-1803E3E9394B}" type="presParOf" srcId="{D5C9AE6E-718D-463E-9BD6-E531FE8ACE5C}" destId="{33367083-6196-4071-8589-6032F5E985D0}" srcOrd="1" destOrd="0" presId="urn:microsoft.com/office/officeart/2008/layout/NameandTitleOrganizationalChart"/>
    <dgm:cxn modelId="{BCAEAAF0-6B80-41DB-92D1-A4CA00AEB1F7}" type="presParOf" srcId="{33367083-6196-4071-8589-6032F5E985D0}" destId="{BC8CFC82-35A4-4C7F-8553-7F687B03C27B}" srcOrd="0" destOrd="0" presId="urn:microsoft.com/office/officeart/2008/layout/NameandTitleOrganizationalChart"/>
    <dgm:cxn modelId="{6430C1B4-DD7B-4074-945D-D304AC438CAC}" type="presParOf" srcId="{33367083-6196-4071-8589-6032F5E985D0}" destId="{6FD6057C-9D46-43CB-B24D-AB7BDCAAC30D}" srcOrd="1" destOrd="0" presId="urn:microsoft.com/office/officeart/2008/layout/NameandTitleOrganizationalChart"/>
    <dgm:cxn modelId="{5CB3EE7E-3BD9-4C81-9F83-1AA60185F776}" type="presParOf" srcId="{6FD6057C-9D46-43CB-B24D-AB7BDCAAC30D}" destId="{666CC8CD-F1A5-4E3F-A5F4-E718FD6BE350}" srcOrd="0" destOrd="0" presId="urn:microsoft.com/office/officeart/2008/layout/NameandTitleOrganizationalChart"/>
    <dgm:cxn modelId="{468FDB8D-55D1-4B87-AEF4-648D38EA662B}" type="presParOf" srcId="{666CC8CD-F1A5-4E3F-A5F4-E718FD6BE350}" destId="{574A0254-7052-4443-83EE-D21989534F18}" srcOrd="0" destOrd="0" presId="urn:microsoft.com/office/officeart/2008/layout/NameandTitleOrganizationalChart"/>
    <dgm:cxn modelId="{532DCD63-F6E2-43FC-9BC4-4474E90ED51D}" type="presParOf" srcId="{666CC8CD-F1A5-4E3F-A5F4-E718FD6BE350}" destId="{83B84766-F77C-4C40-996C-26F8DEEB2FCE}" srcOrd="1" destOrd="0" presId="urn:microsoft.com/office/officeart/2008/layout/NameandTitleOrganizationalChart"/>
    <dgm:cxn modelId="{CDFDF401-4E09-44C5-AF9C-027BC76D31C8}" type="presParOf" srcId="{666CC8CD-F1A5-4E3F-A5F4-E718FD6BE350}" destId="{37EA6C19-9DC9-43D2-A7C5-8222EC7848C5}" srcOrd="2" destOrd="0" presId="urn:microsoft.com/office/officeart/2008/layout/NameandTitleOrganizationalChart"/>
    <dgm:cxn modelId="{FA59F0C6-8097-484D-A4CA-5E4AF913973E}" type="presParOf" srcId="{6FD6057C-9D46-43CB-B24D-AB7BDCAAC30D}" destId="{CEB5CAB1-46B3-4D98-8280-291217DFC087}" srcOrd="1" destOrd="0" presId="urn:microsoft.com/office/officeart/2008/layout/NameandTitleOrganizationalChart"/>
    <dgm:cxn modelId="{7EDADFF5-1D19-471E-9DF4-307974969DEF}" type="presParOf" srcId="{6FD6057C-9D46-43CB-B24D-AB7BDCAAC30D}" destId="{576CFE63-114A-4F14-8B53-53C506EE7E33}" srcOrd="2" destOrd="0" presId="urn:microsoft.com/office/officeart/2008/layout/NameandTitleOrganizationalChart"/>
    <dgm:cxn modelId="{D33B4DC8-76AD-426B-B001-61F52A1FDD5A}" type="presParOf" srcId="{33367083-6196-4071-8589-6032F5E985D0}" destId="{808F90E9-1EBA-4816-8845-8C5CC82345D7}" srcOrd="2" destOrd="0" presId="urn:microsoft.com/office/officeart/2008/layout/NameandTitleOrganizationalChart"/>
    <dgm:cxn modelId="{48F034BF-C2F4-411F-AF44-3DF0E38E9B6E}" type="presParOf" srcId="{33367083-6196-4071-8589-6032F5E985D0}" destId="{3CE5B91F-BE8C-4DE7-AE39-E5CCE184A4E5}" srcOrd="3" destOrd="0" presId="urn:microsoft.com/office/officeart/2008/layout/NameandTitleOrganizationalChart"/>
    <dgm:cxn modelId="{E45C8A59-2707-4922-AB87-A288BB059DC4}" type="presParOf" srcId="{3CE5B91F-BE8C-4DE7-AE39-E5CCE184A4E5}" destId="{9799D253-6214-4E79-9CB6-DCC5F1E990B8}" srcOrd="0" destOrd="0" presId="urn:microsoft.com/office/officeart/2008/layout/NameandTitleOrganizationalChart"/>
    <dgm:cxn modelId="{695C6C64-7BA8-4FDF-AC42-154B3D70CDD0}" type="presParOf" srcId="{9799D253-6214-4E79-9CB6-DCC5F1E990B8}" destId="{267F4F42-9295-4D5C-A115-CABEBD2C33C6}" srcOrd="0" destOrd="0" presId="urn:microsoft.com/office/officeart/2008/layout/NameandTitleOrganizationalChart"/>
    <dgm:cxn modelId="{EA47E7EB-8898-4388-A832-7FBFEE2F76E0}" type="presParOf" srcId="{9799D253-6214-4E79-9CB6-DCC5F1E990B8}" destId="{64F686EB-E759-41A0-9174-7E1F88601E67}" srcOrd="1" destOrd="0" presId="urn:microsoft.com/office/officeart/2008/layout/NameandTitleOrganizationalChart"/>
    <dgm:cxn modelId="{A4BD1094-0F96-4FC6-BFBA-136D36BA7D1B}" type="presParOf" srcId="{9799D253-6214-4E79-9CB6-DCC5F1E990B8}" destId="{2F9A95F1-91C2-4BBC-80DA-79D0780817AC}" srcOrd="2" destOrd="0" presId="urn:microsoft.com/office/officeart/2008/layout/NameandTitleOrganizationalChart"/>
    <dgm:cxn modelId="{746D6505-5519-46E0-B1C5-6B29D84EA80C}" type="presParOf" srcId="{3CE5B91F-BE8C-4DE7-AE39-E5CCE184A4E5}" destId="{416C4F1D-5B34-406F-9FB8-4396A82E3058}" srcOrd="1" destOrd="0" presId="urn:microsoft.com/office/officeart/2008/layout/NameandTitleOrganizationalChart"/>
    <dgm:cxn modelId="{88A90144-643E-460D-9E33-C3A01470D53A}" type="presParOf" srcId="{416C4F1D-5B34-406F-9FB8-4396A82E3058}" destId="{64F3A3C5-3D71-4F82-AFA6-DAE09B644533}" srcOrd="0" destOrd="0" presId="urn:microsoft.com/office/officeart/2008/layout/NameandTitleOrganizationalChart"/>
    <dgm:cxn modelId="{7720CCDF-DC2C-4959-A9A4-E7CB2AD06CC7}" type="presParOf" srcId="{416C4F1D-5B34-406F-9FB8-4396A82E3058}" destId="{B3AFE13A-F290-4AA8-8509-9A6B6F522D0A}" srcOrd="1" destOrd="0" presId="urn:microsoft.com/office/officeart/2008/layout/NameandTitleOrganizationalChart"/>
    <dgm:cxn modelId="{95A7207C-83B9-4FDD-A5D6-ED06CF3BABAF}" type="presParOf" srcId="{B3AFE13A-F290-4AA8-8509-9A6B6F522D0A}" destId="{2F8BA0A0-14E1-4A98-9699-17C4A241BC97}" srcOrd="0" destOrd="0" presId="urn:microsoft.com/office/officeart/2008/layout/NameandTitleOrganizationalChart"/>
    <dgm:cxn modelId="{8A60C4BE-E38D-48DE-8D0F-F6B8626267DA}" type="presParOf" srcId="{2F8BA0A0-14E1-4A98-9699-17C4A241BC97}" destId="{CB039416-5C9E-40CF-8973-CA67B9CE7F4E}" srcOrd="0" destOrd="0" presId="urn:microsoft.com/office/officeart/2008/layout/NameandTitleOrganizationalChart"/>
    <dgm:cxn modelId="{797B80FB-42BB-4A67-BC03-025AA896CCDE}" type="presParOf" srcId="{2F8BA0A0-14E1-4A98-9699-17C4A241BC97}" destId="{759D55F3-AE5C-46B6-AFD7-4D539B0BE608}" srcOrd="1" destOrd="0" presId="urn:microsoft.com/office/officeart/2008/layout/NameandTitleOrganizationalChart"/>
    <dgm:cxn modelId="{4380CED1-366D-49A5-8012-88244114BDEC}" type="presParOf" srcId="{2F8BA0A0-14E1-4A98-9699-17C4A241BC97}" destId="{DD983B87-2E89-40C7-A3E2-4C7CCA17946D}" srcOrd="2" destOrd="0" presId="urn:microsoft.com/office/officeart/2008/layout/NameandTitleOrganizationalChart"/>
    <dgm:cxn modelId="{1B43539E-8204-4AA9-AAD8-51D43AFF6427}" type="presParOf" srcId="{B3AFE13A-F290-4AA8-8509-9A6B6F522D0A}" destId="{7EB2E87F-5F04-4B0D-87B3-32E5F44F54D2}" srcOrd="1" destOrd="0" presId="urn:microsoft.com/office/officeart/2008/layout/NameandTitleOrganizationalChart"/>
    <dgm:cxn modelId="{0E3245AE-62B3-4C10-8CF2-1F3DC4488F3E}" type="presParOf" srcId="{B3AFE13A-F290-4AA8-8509-9A6B6F522D0A}" destId="{BC92AFAA-18D3-4DF7-9E8C-2D2FD8E087E5}" srcOrd="2" destOrd="0" presId="urn:microsoft.com/office/officeart/2008/layout/NameandTitleOrganizationalChart"/>
    <dgm:cxn modelId="{E0D243C6-A776-4EC8-9095-A53DBE243B5D}" type="presParOf" srcId="{3CE5B91F-BE8C-4DE7-AE39-E5CCE184A4E5}" destId="{821AFA90-2E5C-447B-AE2D-94BC865541F7}" srcOrd="2" destOrd="0" presId="urn:microsoft.com/office/officeart/2008/layout/NameandTitleOrganizationalChart"/>
    <dgm:cxn modelId="{0F047767-776C-4018-AE89-BD5476E2029B}" type="presParOf" srcId="{33367083-6196-4071-8589-6032F5E985D0}" destId="{6EF5FD28-185D-410C-94E3-B4B5B3F37C66}" srcOrd="4" destOrd="0" presId="urn:microsoft.com/office/officeart/2008/layout/NameandTitleOrganizationalChart"/>
    <dgm:cxn modelId="{456960F9-1640-4DAA-A886-BF095FA7A714}" type="presParOf" srcId="{33367083-6196-4071-8589-6032F5E985D0}" destId="{55E0A208-F5DD-44B0-884E-8A450307B395}" srcOrd="5" destOrd="0" presId="urn:microsoft.com/office/officeart/2008/layout/NameandTitleOrganizationalChart"/>
    <dgm:cxn modelId="{8B2A5544-596E-4E04-BBD7-41561B450827}" type="presParOf" srcId="{55E0A208-F5DD-44B0-884E-8A450307B395}" destId="{C8C84B1A-920F-4BA8-AD1A-D2BDC7943BF1}" srcOrd="0" destOrd="0" presId="urn:microsoft.com/office/officeart/2008/layout/NameandTitleOrganizationalChart"/>
    <dgm:cxn modelId="{9EF0C680-D9E8-466D-8BD1-34D3FB922D15}" type="presParOf" srcId="{C8C84B1A-920F-4BA8-AD1A-D2BDC7943BF1}" destId="{4B32C457-0453-464E-980B-8D8E3EE5B4C9}" srcOrd="0" destOrd="0" presId="urn:microsoft.com/office/officeart/2008/layout/NameandTitleOrganizationalChart"/>
    <dgm:cxn modelId="{D94E99BA-A295-4161-AB08-43F1ECBDA81B}" type="presParOf" srcId="{C8C84B1A-920F-4BA8-AD1A-D2BDC7943BF1}" destId="{1F7EB55C-150F-4E5A-9E71-07E9B4EB2790}" srcOrd="1" destOrd="0" presId="urn:microsoft.com/office/officeart/2008/layout/NameandTitleOrganizationalChart"/>
    <dgm:cxn modelId="{55DBFC9C-0A7D-4F40-A8EA-C7B990BF7628}" type="presParOf" srcId="{C8C84B1A-920F-4BA8-AD1A-D2BDC7943BF1}" destId="{BDE21320-00BA-4670-88E3-86C4C89DFF67}" srcOrd="2" destOrd="0" presId="urn:microsoft.com/office/officeart/2008/layout/NameandTitleOrganizationalChart"/>
    <dgm:cxn modelId="{E5736E15-2636-45F2-A738-EBBB2A296069}" type="presParOf" srcId="{55E0A208-F5DD-44B0-884E-8A450307B395}" destId="{A641E5B5-4808-46CA-8B5D-0F0D142C6376}" srcOrd="1" destOrd="0" presId="urn:microsoft.com/office/officeart/2008/layout/NameandTitleOrganizationalChart"/>
    <dgm:cxn modelId="{A3C5604A-7F15-47CB-8553-2E15D8DABCFA}" type="presParOf" srcId="{A641E5B5-4808-46CA-8B5D-0F0D142C6376}" destId="{86741DD9-8ACD-4D7C-AEAC-5211F406E14C}" srcOrd="0" destOrd="0" presId="urn:microsoft.com/office/officeart/2008/layout/NameandTitleOrganizationalChart"/>
    <dgm:cxn modelId="{0113F90D-0DD3-494A-9A68-9823837B91A7}" type="presParOf" srcId="{A641E5B5-4808-46CA-8B5D-0F0D142C6376}" destId="{BF7FFAAE-EE07-4BF3-B2B3-6EC5A332791C}" srcOrd="1" destOrd="0" presId="urn:microsoft.com/office/officeart/2008/layout/NameandTitleOrganizationalChart"/>
    <dgm:cxn modelId="{5D5F5CD5-C924-4EC0-A81C-387B0C531347}" type="presParOf" srcId="{BF7FFAAE-EE07-4BF3-B2B3-6EC5A332791C}" destId="{A2A9F0FF-E81A-47AB-A086-B8A6D191A6B0}" srcOrd="0" destOrd="0" presId="urn:microsoft.com/office/officeart/2008/layout/NameandTitleOrganizationalChart"/>
    <dgm:cxn modelId="{B70B53A8-BCC2-4948-98D8-DF3F08E00D51}" type="presParOf" srcId="{A2A9F0FF-E81A-47AB-A086-B8A6D191A6B0}" destId="{5387A690-F3E2-4C8F-AF3D-47828A8AD0EE}" srcOrd="0" destOrd="0" presId="urn:microsoft.com/office/officeart/2008/layout/NameandTitleOrganizationalChart"/>
    <dgm:cxn modelId="{816F0B53-4FC7-4B13-B4C3-097102FC8503}" type="presParOf" srcId="{A2A9F0FF-E81A-47AB-A086-B8A6D191A6B0}" destId="{D5A46BFB-9ADB-4AA3-A9D0-21AEF06EB131}" srcOrd="1" destOrd="0" presId="urn:microsoft.com/office/officeart/2008/layout/NameandTitleOrganizationalChart"/>
    <dgm:cxn modelId="{374999D7-1B05-49F9-A8DE-AAE33D554A6D}" type="presParOf" srcId="{A2A9F0FF-E81A-47AB-A086-B8A6D191A6B0}" destId="{976B93D6-77CC-411A-9B63-8DF8803E299A}" srcOrd="2" destOrd="0" presId="urn:microsoft.com/office/officeart/2008/layout/NameandTitleOrganizationalChart"/>
    <dgm:cxn modelId="{5B97C2BD-F807-4B52-A558-4723040879DC}" type="presParOf" srcId="{BF7FFAAE-EE07-4BF3-B2B3-6EC5A332791C}" destId="{45BB44DE-6713-4B90-A53A-4F4721D1715F}" srcOrd="1" destOrd="0" presId="urn:microsoft.com/office/officeart/2008/layout/NameandTitleOrganizationalChart"/>
    <dgm:cxn modelId="{5A9DFEA3-90C0-40C9-85AE-0E85CB43EC7C}" type="presParOf" srcId="{BF7FFAAE-EE07-4BF3-B2B3-6EC5A332791C}" destId="{6554DC0B-C611-4EDF-993B-428FB9B6806F}" srcOrd="2" destOrd="0" presId="urn:microsoft.com/office/officeart/2008/layout/NameandTitleOrganizationalChart"/>
    <dgm:cxn modelId="{C526912E-E450-48F1-A487-E655550AB942}" type="presParOf" srcId="{55E0A208-F5DD-44B0-884E-8A450307B395}" destId="{13351FC9-C1A1-42C3-A9D6-E7FA3E5B2F82}" srcOrd="2" destOrd="0" presId="urn:microsoft.com/office/officeart/2008/layout/NameandTitleOrganizationalChart"/>
    <dgm:cxn modelId="{1E2A296D-C36A-4BEE-A9F2-19E76F7240E3}" type="presParOf" srcId="{33367083-6196-4071-8589-6032F5E985D0}" destId="{CB4A5020-CBD6-4F9B-B7A4-7EFA90652079}" srcOrd="6" destOrd="0" presId="urn:microsoft.com/office/officeart/2008/layout/NameandTitleOrganizationalChart"/>
    <dgm:cxn modelId="{93C1A672-7FB9-44A6-B5DF-56D6FD84186E}" type="presParOf" srcId="{33367083-6196-4071-8589-6032F5E985D0}" destId="{872E5540-9369-4F65-B6EC-4AC715D6B08C}" srcOrd="7" destOrd="0" presId="urn:microsoft.com/office/officeart/2008/layout/NameandTitleOrganizationalChart"/>
    <dgm:cxn modelId="{4AF647AE-D175-4F3B-9EF5-764A609E26BD}" type="presParOf" srcId="{872E5540-9369-4F65-B6EC-4AC715D6B08C}" destId="{3B5FD94C-9166-412C-8517-D8D304FE780F}" srcOrd="0" destOrd="0" presId="urn:microsoft.com/office/officeart/2008/layout/NameandTitleOrganizationalChart"/>
    <dgm:cxn modelId="{ED7D5F52-3DB0-43E8-8D3F-F7004E565F34}" type="presParOf" srcId="{3B5FD94C-9166-412C-8517-D8D304FE780F}" destId="{0F191D9D-7405-4F7F-BE10-4A9C7E99D3E6}" srcOrd="0" destOrd="0" presId="urn:microsoft.com/office/officeart/2008/layout/NameandTitleOrganizationalChart"/>
    <dgm:cxn modelId="{03A8E1FF-029C-4C2B-8885-096E463C73C4}" type="presParOf" srcId="{3B5FD94C-9166-412C-8517-D8D304FE780F}" destId="{94904FDE-1BD7-44C4-AE57-424D61A7046B}" srcOrd="1" destOrd="0" presId="urn:microsoft.com/office/officeart/2008/layout/NameandTitleOrganizationalChart"/>
    <dgm:cxn modelId="{AB2C8476-05E1-4D69-B876-93684949ECF7}" type="presParOf" srcId="{3B5FD94C-9166-412C-8517-D8D304FE780F}" destId="{C1036796-E595-4FAB-8EEB-9043E86D6EFA}" srcOrd="2" destOrd="0" presId="urn:microsoft.com/office/officeart/2008/layout/NameandTitleOrganizationalChart"/>
    <dgm:cxn modelId="{9C962D4B-C661-4CF0-837B-53389DE4B86E}" type="presParOf" srcId="{872E5540-9369-4F65-B6EC-4AC715D6B08C}" destId="{0C3F48EE-D661-4F87-B1BC-A9CD39CF164F}" srcOrd="1" destOrd="0" presId="urn:microsoft.com/office/officeart/2008/layout/NameandTitleOrganizationalChart"/>
    <dgm:cxn modelId="{54B54AE2-70C5-4CD9-82FA-2985CB0E4DA5}" type="presParOf" srcId="{0C3F48EE-D661-4F87-B1BC-A9CD39CF164F}" destId="{1243322A-5987-4F5B-BA20-781C00BFBFFC}" srcOrd="0" destOrd="0" presId="urn:microsoft.com/office/officeart/2008/layout/NameandTitleOrganizationalChart"/>
    <dgm:cxn modelId="{7F180229-BFA4-4639-ACA8-2BA91B6105F4}" type="presParOf" srcId="{0C3F48EE-D661-4F87-B1BC-A9CD39CF164F}" destId="{A16D3A42-1A1C-4DD0-930C-7918C925FDFF}" srcOrd="1" destOrd="0" presId="urn:microsoft.com/office/officeart/2008/layout/NameandTitleOrganizationalChart"/>
    <dgm:cxn modelId="{6CF6857F-89FC-4FB6-A030-FEFFC8C590CC}" type="presParOf" srcId="{A16D3A42-1A1C-4DD0-930C-7918C925FDFF}" destId="{06E41674-C400-44AC-A37E-DEA4AFF9B9C6}" srcOrd="0" destOrd="0" presId="urn:microsoft.com/office/officeart/2008/layout/NameandTitleOrganizationalChart"/>
    <dgm:cxn modelId="{D76E20E6-4A5A-4656-8868-60EB5F5BF9EB}" type="presParOf" srcId="{06E41674-C400-44AC-A37E-DEA4AFF9B9C6}" destId="{B3246875-E7BF-45A6-A8E9-2DF5F0EC6124}" srcOrd="0" destOrd="0" presId="urn:microsoft.com/office/officeart/2008/layout/NameandTitleOrganizationalChart"/>
    <dgm:cxn modelId="{A664BB15-B0C9-4FBA-9C12-7FFD2DEC621E}" type="presParOf" srcId="{06E41674-C400-44AC-A37E-DEA4AFF9B9C6}" destId="{437CAE11-62F7-4428-BEAD-4935A0FCAE55}" srcOrd="1" destOrd="0" presId="urn:microsoft.com/office/officeart/2008/layout/NameandTitleOrganizationalChart"/>
    <dgm:cxn modelId="{CB051A48-BD0A-431E-9AFB-4DDF1D836B0E}" type="presParOf" srcId="{06E41674-C400-44AC-A37E-DEA4AFF9B9C6}" destId="{E3682AB6-F040-4E18-AFE9-95D4FC6B8471}" srcOrd="2" destOrd="0" presId="urn:microsoft.com/office/officeart/2008/layout/NameandTitleOrganizationalChart"/>
    <dgm:cxn modelId="{E2EF87A4-236B-498F-BC82-C935D70794C3}" type="presParOf" srcId="{A16D3A42-1A1C-4DD0-930C-7918C925FDFF}" destId="{78FF97E6-3691-430B-B9B3-58FEFF30B9BC}" srcOrd="1" destOrd="0" presId="urn:microsoft.com/office/officeart/2008/layout/NameandTitleOrganizationalChart"/>
    <dgm:cxn modelId="{38917051-709D-46AA-A7D6-2BE160432150}" type="presParOf" srcId="{A16D3A42-1A1C-4DD0-930C-7918C925FDFF}" destId="{CBA5FDF7-9DB9-4F3C-AC47-739C301F9E46}" srcOrd="2" destOrd="0" presId="urn:microsoft.com/office/officeart/2008/layout/NameandTitleOrganizationalChart"/>
    <dgm:cxn modelId="{9DD61ED3-42E1-4DFC-B633-677E7B7BC3C6}" type="presParOf" srcId="{872E5540-9369-4F65-B6EC-4AC715D6B08C}" destId="{AB558588-DD8F-4316-9A4F-E334EC9EBFF1}" srcOrd="2" destOrd="0" presId="urn:microsoft.com/office/officeart/2008/layout/NameandTitleOrganizationalChart"/>
    <dgm:cxn modelId="{F4BA02FA-5569-451F-8C09-D8A37A4E536E}" type="presParOf" srcId="{33367083-6196-4071-8589-6032F5E985D0}" destId="{D42A0C66-D71C-4677-A728-0794BC04121C}" srcOrd="8" destOrd="0" presId="urn:microsoft.com/office/officeart/2008/layout/NameandTitleOrganizationalChart"/>
    <dgm:cxn modelId="{D89633F7-50E9-4391-BAC6-DE2AC317B0D7}" type="presParOf" srcId="{33367083-6196-4071-8589-6032F5E985D0}" destId="{60F5FA37-D013-4670-9C69-591DCB627600}" srcOrd="9" destOrd="0" presId="urn:microsoft.com/office/officeart/2008/layout/NameandTitleOrganizationalChart"/>
    <dgm:cxn modelId="{C1CAD22F-949E-4729-8234-EBC0E31ABEC3}" type="presParOf" srcId="{60F5FA37-D013-4670-9C69-591DCB627600}" destId="{D660CDEC-D9E6-402F-8E9D-534C1709451F}" srcOrd="0" destOrd="0" presId="urn:microsoft.com/office/officeart/2008/layout/NameandTitleOrganizationalChart"/>
    <dgm:cxn modelId="{A5B7704E-BA84-466B-A489-90CD79106CD3}" type="presParOf" srcId="{D660CDEC-D9E6-402F-8E9D-534C1709451F}" destId="{B878A130-4AD8-4293-8903-C8220BED05BC}" srcOrd="0" destOrd="0" presId="urn:microsoft.com/office/officeart/2008/layout/NameandTitleOrganizationalChart"/>
    <dgm:cxn modelId="{92ABE1F2-E8E9-459C-AD49-0B378881BDAD}" type="presParOf" srcId="{D660CDEC-D9E6-402F-8E9D-534C1709451F}" destId="{5A1292EA-9814-432D-8891-9A4D6DBDC699}" srcOrd="1" destOrd="0" presId="urn:microsoft.com/office/officeart/2008/layout/NameandTitleOrganizationalChart"/>
    <dgm:cxn modelId="{70B19CFA-AC8B-483E-BCEF-E2915214B370}" type="presParOf" srcId="{D660CDEC-D9E6-402F-8E9D-534C1709451F}" destId="{B8A2D479-B368-49FA-944B-DEAF38C2E324}" srcOrd="2" destOrd="0" presId="urn:microsoft.com/office/officeart/2008/layout/NameandTitleOrganizationalChart"/>
    <dgm:cxn modelId="{0A7722D9-B851-43E8-B160-B1ABB5901BBA}" type="presParOf" srcId="{60F5FA37-D013-4670-9C69-591DCB627600}" destId="{73F3DD10-8F22-4D63-A7FA-6C05315CB6BF}" srcOrd="1" destOrd="0" presId="urn:microsoft.com/office/officeart/2008/layout/NameandTitleOrganizationalChart"/>
    <dgm:cxn modelId="{6BFD2D37-7779-4761-9BED-09318662AA3C}" type="presParOf" srcId="{73F3DD10-8F22-4D63-A7FA-6C05315CB6BF}" destId="{E6E77198-6D61-40AC-BB00-1956E3FEBDCE}" srcOrd="0" destOrd="0" presId="urn:microsoft.com/office/officeart/2008/layout/NameandTitleOrganizationalChart"/>
    <dgm:cxn modelId="{00401F7E-35C2-452F-8A8F-030C41424D0D}" type="presParOf" srcId="{73F3DD10-8F22-4D63-A7FA-6C05315CB6BF}" destId="{FCDD376E-DEBC-4DE8-A94C-FFBE0405C85F}" srcOrd="1" destOrd="0" presId="urn:microsoft.com/office/officeart/2008/layout/NameandTitleOrganizationalChart"/>
    <dgm:cxn modelId="{5B83431B-21DB-4761-B616-02A3D7B6A0CD}" type="presParOf" srcId="{FCDD376E-DEBC-4DE8-A94C-FFBE0405C85F}" destId="{1237976E-26EB-4C59-914B-0115FF6A3DCA}" srcOrd="0" destOrd="0" presId="urn:microsoft.com/office/officeart/2008/layout/NameandTitleOrganizationalChart"/>
    <dgm:cxn modelId="{A7E56238-CEE9-40A5-AB65-E5302CA6182D}" type="presParOf" srcId="{1237976E-26EB-4C59-914B-0115FF6A3DCA}" destId="{B5E2DBFA-8D50-43C5-B352-C9F5C15F29D2}" srcOrd="0" destOrd="0" presId="urn:microsoft.com/office/officeart/2008/layout/NameandTitleOrganizationalChart"/>
    <dgm:cxn modelId="{6B11FC19-07F7-4A30-9952-9A1F213A110B}" type="presParOf" srcId="{1237976E-26EB-4C59-914B-0115FF6A3DCA}" destId="{9972FA18-F087-4B52-A178-52DEC2033285}" srcOrd="1" destOrd="0" presId="urn:microsoft.com/office/officeart/2008/layout/NameandTitleOrganizationalChart"/>
    <dgm:cxn modelId="{4367A124-2DC6-4503-B56C-6507C58F35D0}" type="presParOf" srcId="{1237976E-26EB-4C59-914B-0115FF6A3DCA}" destId="{853AB5BA-3F8C-4C74-B366-B1754DFFE392}" srcOrd="2" destOrd="0" presId="urn:microsoft.com/office/officeart/2008/layout/NameandTitleOrganizationalChart"/>
    <dgm:cxn modelId="{2F714C57-243D-4D0B-AB49-495BD8B46E22}" type="presParOf" srcId="{FCDD376E-DEBC-4DE8-A94C-FFBE0405C85F}" destId="{66660FA1-05DD-4293-B611-3A71F81FDDED}" srcOrd="1" destOrd="0" presId="urn:microsoft.com/office/officeart/2008/layout/NameandTitleOrganizationalChart"/>
    <dgm:cxn modelId="{6911E6E8-F26C-44C0-A8C6-E5079402FCA1}" type="presParOf" srcId="{FCDD376E-DEBC-4DE8-A94C-FFBE0405C85F}" destId="{4768A496-C51A-4C74-8126-B6702F0E3DA8}" srcOrd="2" destOrd="0" presId="urn:microsoft.com/office/officeart/2008/layout/NameandTitleOrganizationalChart"/>
    <dgm:cxn modelId="{893D7AC7-3A19-40F8-97EE-D51F758B2C3E}" type="presParOf" srcId="{60F5FA37-D013-4670-9C69-591DCB627600}" destId="{46614031-4DD6-4C73-B624-11ED56F4753B}" srcOrd="2" destOrd="0" presId="urn:microsoft.com/office/officeart/2008/layout/NameandTitleOrganizationalChart"/>
    <dgm:cxn modelId="{EFCA9395-3A36-407C-B1D3-470E20D556A4}" type="presParOf" srcId="{33367083-6196-4071-8589-6032F5E985D0}" destId="{1EA92A8B-1842-49E4-A123-C02FE8C96E4C}" srcOrd="10" destOrd="0" presId="urn:microsoft.com/office/officeart/2008/layout/NameandTitleOrganizationalChart"/>
    <dgm:cxn modelId="{0F5F0AB2-93A9-423F-A766-E62B1E1B7990}" type="presParOf" srcId="{33367083-6196-4071-8589-6032F5E985D0}" destId="{6C15FAC5-D288-4A69-8E84-49F32085AD19}" srcOrd="11" destOrd="0" presId="urn:microsoft.com/office/officeart/2008/layout/NameandTitleOrganizationalChart"/>
    <dgm:cxn modelId="{6C2AC8BD-97CE-45F5-B7A1-56A0465C0B9F}" type="presParOf" srcId="{6C15FAC5-D288-4A69-8E84-49F32085AD19}" destId="{EE2F15AB-6B6C-43E8-A1B8-89B7C72A302D}" srcOrd="0" destOrd="0" presId="urn:microsoft.com/office/officeart/2008/layout/NameandTitleOrganizationalChart"/>
    <dgm:cxn modelId="{D26CF13B-8DE2-45F4-9D32-4CA96C5FE0C1}" type="presParOf" srcId="{EE2F15AB-6B6C-43E8-A1B8-89B7C72A302D}" destId="{60E6A1B0-BCDC-4B37-A5DA-2F7846658EF6}" srcOrd="0" destOrd="0" presId="urn:microsoft.com/office/officeart/2008/layout/NameandTitleOrganizationalChart"/>
    <dgm:cxn modelId="{E88A5890-E222-4EF2-8F72-9DD93F1EF1ED}" type="presParOf" srcId="{EE2F15AB-6B6C-43E8-A1B8-89B7C72A302D}" destId="{17E50CEF-9F5F-4E65-9AC0-392862158F8C}" srcOrd="1" destOrd="0" presId="urn:microsoft.com/office/officeart/2008/layout/NameandTitleOrganizationalChart"/>
    <dgm:cxn modelId="{EEC80C7B-66D7-40E5-B5E6-69DC3F76FDB0}" type="presParOf" srcId="{EE2F15AB-6B6C-43E8-A1B8-89B7C72A302D}" destId="{45829B5D-FD8A-4AF1-8BB9-BA53AC05BE41}" srcOrd="2" destOrd="0" presId="urn:microsoft.com/office/officeart/2008/layout/NameandTitleOrganizationalChart"/>
    <dgm:cxn modelId="{BA771377-AB09-4E93-8013-E371065321A2}" type="presParOf" srcId="{6C15FAC5-D288-4A69-8E84-49F32085AD19}" destId="{EFAFE9E0-5FCC-40E5-96CB-5136394BF797}" srcOrd="1" destOrd="0" presId="urn:microsoft.com/office/officeart/2008/layout/NameandTitleOrganizationalChart"/>
    <dgm:cxn modelId="{724692C2-B9DB-455A-A31B-2FA465F1CA30}" type="presParOf" srcId="{EFAFE9E0-5FCC-40E5-96CB-5136394BF797}" destId="{9BBBF345-01C5-4003-AB43-9C389918A809}" srcOrd="0" destOrd="0" presId="urn:microsoft.com/office/officeart/2008/layout/NameandTitleOrganizationalChart"/>
    <dgm:cxn modelId="{90E634FD-48F3-44EC-885C-6F0EA274A76C}" type="presParOf" srcId="{EFAFE9E0-5FCC-40E5-96CB-5136394BF797}" destId="{AE123D47-12A9-4582-9D23-23CDE84C63A9}" srcOrd="1" destOrd="0" presId="urn:microsoft.com/office/officeart/2008/layout/NameandTitleOrganizationalChart"/>
    <dgm:cxn modelId="{68AC4AAA-14C3-40E7-9FA4-8F91B1581B8E}" type="presParOf" srcId="{AE123D47-12A9-4582-9D23-23CDE84C63A9}" destId="{18389669-FE43-4147-9D26-024C8B5DF654}" srcOrd="0" destOrd="0" presId="urn:microsoft.com/office/officeart/2008/layout/NameandTitleOrganizationalChart"/>
    <dgm:cxn modelId="{74E0F270-257E-45E3-A4C2-2121CDBA0156}" type="presParOf" srcId="{18389669-FE43-4147-9D26-024C8B5DF654}" destId="{942DB200-AE2A-40A1-96C7-DE61FD69DF29}" srcOrd="0" destOrd="0" presId="urn:microsoft.com/office/officeart/2008/layout/NameandTitleOrganizationalChart"/>
    <dgm:cxn modelId="{434F0868-FCF3-47F5-AD00-226F5085B1EC}" type="presParOf" srcId="{18389669-FE43-4147-9D26-024C8B5DF654}" destId="{B46BBCBE-B1EF-4E95-9682-CF2A8EE48782}" srcOrd="1" destOrd="0" presId="urn:microsoft.com/office/officeart/2008/layout/NameandTitleOrganizationalChart"/>
    <dgm:cxn modelId="{47FF0171-4E94-4C11-9E05-B97E6E533A49}" type="presParOf" srcId="{18389669-FE43-4147-9D26-024C8B5DF654}" destId="{5FFFAE21-7189-46EE-8709-2241D8194A45}" srcOrd="2" destOrd="0" presId="urn:microsoft.com/office/officeart/2008/layout/NameandTitleOrganizationalChart"/>
    <dgm:cxn modelId="{3D0E7C79-BA82-4D8E-B02D-AA2728A6CE9F}" type="presParOf" srcId="{AE123D47-12A9-4582-9D23-23CDE84C63A9}" destId="{EC48E210-E145-4BB8-9B36-0153CD79BC78}" srcOrd="1" destOrd="0" presId="urn:microsoft.com/office/officeart/2008/layout/NameandTitleOrganizationalChart"/>
    <dgm:cxn modelId="{E75725A4-8011-4984-8371-467022F7F85A}" type="presParOf" srcId="{AE123D47-12A9-4582-9D23-23CDE84C63A9}" destId="{E7750582-BC38-4D8D-B211-924793BD2A81}" srcOrd="2" destOrd="0" presId="urn:microsoft.com/office/officeart/2008/layout/NameandTitleOrganizationalChart"/>
    <dgm:cxn modelId="{8D89DFE5-C007-4650-AADC-ACDFA474F5B7}" type="presParOf" srcId="{6C15FAC5-D288-4A69-8E84-49F32085AD19}" destId="{99F430C9-8CDD-4B31-B0F9-E6BF8538F14B}" srcOrd="2" destOrd="0" presId="urn:microsoft.com/office/officeart/2008/layout/NameandTitleOrganizationalChart"/>
    <dgm:cxn modelId="{A2E1B331-D95E-46B3-A3F4-5CBC808104B8}" type="presParOf" srcId="{D5C9AE6E-718D-463E-9BD6-E531FE8ACE5C}" destId="{F4B44074-CC71-4A80-BC0D-6855CBE8F444}" srcOrd="2" destOrd="0" presId="urn:microsoft.com/office/officeart/2008/layout/NameandTitleOrganizationalChart"/>
    <dgm:cxn modelId="{464B8F03-1A64-4806-B8E7-C0CAD9393B63}" type="presParOf" srcId="{F4B44074-CC71-4A80-BC0D-6855CBE8F444}" destId="{7AEFB7F5-ED20-4E82-A376-30A9806EBE23}" srcOrd="0" destOrd="0" presId="urn:microsoft.com/office/officeart/2008/layout/NameandTitleOrganizationalChart"/>
    <dgm:cxn modelId="{3796CC58-4561-4B36-8C9F-006B37736982}" type="presParOf" srcId="{F4B44074-CC71-4A80-BC0D-6855CBE8F444}" destId="{CA083241-926C-4D46-9802-CA595C4078CD}" srcOrd="1" destOrd="0" presId="urn:microsoft.com/office/officeart/2008/layout/NameandTitleOrganizationalChart"/>
    <dgm:cxn modelId="{DC743CAD-8003-47B0-8EA9-6DA8E4A20DAB}" type="presParOf" srcId="{CA083241-926C-4D46-9802-CA595C4078CD}" destId="{0506128A-BDE6-48D9-AA3F-FCA1C92EE04A}" srcOrd="0" destOrd="0" presId="urn:microsoft.com/office/officeart/2008/layout/NameandTitleOrganizationalChart"/>
    <dgm:cxn modelId="{4405C3F5-90E7-4312-9219-DF24BF8C0B66}" type="presParOf" srcId="{0506128A-BDE6-48D9-AA3F-FCA1C92EE04A}" destId="{448581BE-76AB-4210-BCF9-303627242DAA}" srcOrd="0" destOrd="0" presId="urn:microsoft.com/office/officeart/2008/layout/NameandTitleOrganizationalChart"/>
    <dgm:cxn modelId="{1C02DC00-F0C9-4322-B333-5436670AB3D5}" type="presParOf" srcId="{0506128A-BDE6-48D9-AA3F-FCA1C92EE04A}" destId="{91BB1F14-56AF-4827-BA76-07C0C9CE9795}" srcOrd="1" destOrd="0" presId="urn:microsoft.com/office/officeart/2008/layout/NameandTitleOrganizationalChart"/>
    <dgm:cxn modelId="{593D5039-8F82-4A67-A680-A082537560D6}" type="presParOf" srcId="{0506128A-BDE6-48D9-AA3F-FCA1C92EE04A}" destId="{2759E9BC-7F35-4B90-B7FA-4E3DADDEB176}" srcOrd="2" destOrd="0" presId="urn:microsoft.com/office/officeart/2008/layout/NameandTitleOrganizationalChart"/>
    <dgm:cxn modelId="{08689F1B-3059-4937-87AA-DCA141A27378}" type="presParOf" srcId="{CA083241-926C-4D46-9802-CA595C4078CD}" destId="{E0979B86-9C04-4714-BBBA-B050FF12479A}" srcOrd="1" destOrd="0" presId="urn:microsoft.com/office/officeart/2008/layout/NameandTitleOrganizationalChart"/>
    <dgm:cxn modelId="{899A2270-A3F7-44D8-821B-DAA2766FE58B}" type="presParOf" srcId="{CA083241-926C-4D46-9802-CA595C4078CD}" destId="{86939C0A-1343-4F63-BB3F-4A210F6935FF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EFB7F5-ED20-4E82-A376-30A9806EBE23}">
      <dsp:nvSpPr>
        <dsp:cNvPr id="0" name=""/>
        <dsp:cNvSpPr/>
      </dsp:nvSpPr>
      <dsp:spPr>
        <a:xfrm>
          <a:off x="3313253" y="1664356"/>
          <a:ext cx="148482" cy="395351"/>
        </a:xfrm>
        <a:custGeom>
          <a:avLst/>
          <a:gdLst/>
          <a:ahLst/>
          <a:cxnLst/>
          <a:rect l="0" t="0" r="0" b="0"/>
          <a:pathLst>
            <a:path>
              <a:moveTo>
                <a:pt x="148482" y="0"/>
              </a:moveTo>
              <a:lnTo>
                <a:pt x="148482" y="395351"/>
              </a:lnTo>
              <a:lnTo>
                <a:pt x="0" y="39535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BF345-01C5-4003-AB43-9C389918A809}">
      <dsp:nvSpPr>
        <dsp:cNvPr id="0" name=""/>
        <dsp:cNvSpPr/>
      </dsp:nvSpPr>
      <dsp:spPr>
        <a:xfrm>
          <a:off x="6333190" y="3084600"/>
          <a:ext cx="91440" cy="2786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3589"/>
              </a:lnTo>
              <a:lnTo>
                <a:pt x="67185" y="173589"/>
              </a:lnTo>
              <a:lnTo>
                <a:pt x="67185" y="27860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92A8B-1842-49E4-A123-C02FE8C96E4C}">
      <dsp:nvSpPr>
        <dsp:cNvPr id="0" name=""/>
        <dsp:cNvSpPr/>
      </dsp:nvSpPr>
      <dsp:spPr>
        <a:xfrm>
          <a:off x="3461735" y="1664356"/>
          <a:ext cx="2917174" cy="9701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48"/>
              </a:lnTo>
              <a:lnTo>
                <a:pt x="2917174" y="865148"/>
              </a:lnTo>
              <a:lnTo>
                <a:pt x="2917174" y="970166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E77198-6D61-40AC-BB00-1956E3FEBDCE}">
      <dsp:nvSpPr>
        <dsp:cNvPr id="0" name=""/>
        <dsp:cNvSpPr/>
      </dsp:nvSpPr>
      <dsp:spPr>
        <a:xfrm>
          <a:off x="5166940" y="3084600"/>
          <a:ext cx="91440" cy="2918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1829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2A0C66-D71C-4677-A728-0794BC04121C}">
      <dsp:nvSpPr>
        <dsp:cNvPr id="0" name=""/>
        <dsp:cNvSpPr/>
      </dsp:nvSpPr>
      <dsp:spPr>
        <a:xfrm>
          <a:off x="3461735" y="1664356"/>
          <a:ext cx="1750925" cy="9701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48"/>
              </a:lnTo>
              <a:lnTo>
                <a:pt x="1750925" y="865148"/>
              </a:lnTo>
              <a:lnTo>
                <a:pt x="1750925" y="970166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43322A-5987-4F5B-BA20-781C00BFBFFC}">
      <dsp:nvSpPr>
        <dsp:cNvPr id="0" name=""/>
        <dsp:cNvSpPr/>
      </dsp:nvSpPr>
      <dsp:spPr>
        <a:xfrm>
          <a:off x="4000691" y="3084600"/>
          <a:ext cx="91440" cy="2813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130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4A5020-CBD6-4F9B-B7A4-7EFA90652079}">
      <dsp:nvSpPr>
        <dsp:cNvPr id="0" name=""/>
        <dsp:cNvSpPr/>
      </dsp:nvSpPr>
      <dsp:spPr>
        <a:xfrm>
          <a:off x="3461735" y="1664356"/>
          <a:ext cx="584675" cy="9701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48"/>
              </a:lnTo>
              <a:lnTo>
                <a:pt x="584675" y="865148"/>
              </a:lnTo>
              <a:lnTo>
                <a:pt x="584675" y="970166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741DD9-8ACD-4D7C-AEAC-5211F406E14C}">
      <dsp:nvSpPr>
        <dsp:cNvPr id="0" name=""/>
        <dsp:cNvSpPr/>
      </dsp:nvSpPr>
      <dsp:spPr>
        <a:xfrm>
          <a:off x="2834442" y="3084600"/>
          <a:ext cx="91440" cy="2909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0916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F5FD28-185D-410C-94E3-B4B5B3F37C66}">
      <dsp:nvSpPr>
        <dsp:cNvPr id="0" name=""/>
        <dsp:cNvSpPr/>
      </dsp:nvSpPr>
      <dsp:spPr>
        <a:xfrm>
          <a:off x="2880162" y="1664356"/>
          <a:ext cx="581573" cy="970166"/>
        </a:xfrm>
        <a:custGeom>
          <a:avLst/>
          <a:gdLst/>
          <a:ahLst/>
          <a:cxnLst/>
          <a:rect l="0" t="0" r="0" b="0"/>
          <a:pathLst>
            <a:path>
              <a:moveTo>
                <a:pt x="581573" y="0"/>
              </a:moveTo>
              <a:lnTo>
                <a:pt x="581573" y="865148"/>
              </a:lnTo>
              <a:lnTo>
                <a:pt x="0" y="865148"/>
              </a:lnTo>
              <a:lnTo>
                <a:pt x="0" y="970166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F3A3C5-3D71-4F82-AFA6-DAE09B644533}">
      <dsp:nvSpPr>
        <dsp:cNvPr id="0" name=""/>
        <dsp:cNvSpPr/>
      </dsp:nvSpPr>
      <dsp:spPr>
        <a:xfrm>
          <a:off x="1622158" y="3084600"/>
          <a:ext cx="91440" cy="2884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3479"/>
              </a:lnTo>
              <a:lnTo>
                <a:pt x="68736" y="183479"/>
              </a:lnTo>
              <a:lnTo>
                <a:pt x="68736" y="28849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8F90E9-1EBA-4816-8845-8C5CC82345D7}">
      <dsp:nvSpPr>
        <dsp:cNvPr id="0" name=""/>
        <dsp:cNvSpPr/>
      </dsp:nvSpPr>
      <dsp:spPr>
        <a:xfrm>
          <a:off x="1667878" y="1664356"/>
          <a:ext cx="1793856" cy="970166"/>
        </a:xfrm>
        <a:custGeom>
          <a:avLst/>
          <a:gdLst/>
          <a:ahLst/>
          <a:cxnLst/>
          <a:rect l="0" t="0" r="0" b="0"/>
          <a:pathLst>
            <a:path>
              <a:moveTo>
                <a:pt x="1793856" y="0"/>
              </a:moveTo>
              <a:lnTo>
                <a:pt x="1793856" y="865148"/>
              </a:lnTo>
              <a:lnTo>
                <a:pt x="0" y="865148"/>
              </a:lnTo>
              <a:lnTo>
                <a:pt x="0" y="970166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8CFC82-35A4-4C7F-8553-7F687B03C27B}">
      <dsp:nvSpPr>
        <dsp:cNvPr id="0" name=""/>
        <dsp:cNvSpPr/>
      </dsp:nvSpPr>
      <dsp:spPr>
        <a:xfrm>
          <a:off x="501629" y="1664356"/>
          <a:ext cx="2960106" cy="970166"/>
        </a:xfrm>
        <a:custGeom>
          <a:avLst/>
          <a:gdLst/>
          <a:ahLst/>
          <a:cxnLst/>
          <a:rect l="0" t="0" r="0" b="0"/>
          <a:pathLst>
            <a:path>
              <a:moveTo>
                <a:pt x="2960106" y="0"/>
              </a:moveTo>
              <a:lnTo>
                <a:pt x="2960106" y="865148"/>
              </a:lnTo>
              <a:lnTo>
                <a:pt x="0" y="865148"/>
              </a:lnTo>
              <a:lnTo>
                <a:pt x="0" y="970166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1E96A2-2343-41D2-ABF4-2A1EECEB6D54}">
      <dsp:nvSpPr>
        <dsp:cNvPr id="0" name=""/>
        <dsp:cNvSpPr/>
      </dsp:nvSpPr>
      <dsp:spPr>
        <a:xfrm>
          <a:off x="3027093" y="1214279"/>
          <a:ext cx="869284" cy="45007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900" b="1" kern="1200"/>
            <a:t>Sistema de agencia de viajes.</a:t>
          </a:r>
          <a:endParaRPr lang="es-MX" sz="900" kern="1200"/>
        </a:p>
      </dsp:txBody>
      <dsp:txXfrm>
        <a:off x="3027093" y="1214279"/>
        <a:ext cx="869284" cy="450077"/>
      </dsp:txXfrm>
    </dsp:sp>
    <dsp:sp modelId="{0668E976-FB45-4DB4-9B51-CBD50801AE85}">
      <dsp:nvSpPr>
        <dsp:cNvPr id="0" name=""/>
        <dsp:cNvSpPr/>
      </dsp:nvSpPr>
      <dsp:spPr>
        <a:xfrm>
          <a:off x="3200950" y="1564339"/>
          <a:ext cx="782356" cy="1500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b="1" kern="1200"/>
            <a:t>3.1416</a:t>
          </a:r>
        </a:p>
      </dsp:txBody>
      <dsp:txXfrm>
        <a:off x="3200950" y="1564339"/>
        <a:ext cx="782356" cy="150025"/>
      </dsp:txXfrm>
    </dsp:sp>
    <dsp:sp modelId="{574A0254-7052-4443-83EE-D21989534F18}">
      <dsp:nvSpPr>
        <dsp:cNvPr id="0" name=""/>
        <dsp:cNvSpPr/>
      </dsp:nvSpPr>
      <dsp:spPr>
        <a:xfrm>
          <a:off x="66987" y="2634523"/>
          <a:ext cx="869284" cy="45007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63511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Empresa interesada en el proyecto.</a:t>
          </a:r>
        </a:p>
      </dsp:txBody>
      <dsp:txXfrm>
        <a:off x="66987" y="2634523"/>
        <a:ext cx="869284" cy="450077"/>
      </dsp:txXfrm>
    </dsp:sp>
    <dsp:sp modelId="{83B84766-F77C-4C40-996C-26F8DEEB2FCE}">
      <dsp:nvSpPr>
        <dsp:cNvPr id="0" name=""/>
        <dsp:cNvSpPr/>
      </dsp:nvSpPr>
      <dsp:spPr>
        <a:xfrm>
          <a:off x="240844" y="2984583"/>
          <a:ext cx="782356" cy="1500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lvl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b="1" kern="1200"/>
            <a:t>Apple Vacations</a:t>
          </a:r>
        </a:p>
      </dsp:txBody>
      <dsp:txXfrm>
        <a:off x="240844" y="2984583"/>
        <a:ext cx="782356" cy="150025"/>
      </dsp:txXfrm>
    </dsp:sp>
    <dsp:sp modelId="{267F4F42-9295-4D5C-A115-CABEBD2C33C6}">
      <dsp:nvSpPr>
        <dsp:cNvPr id="0" name=""/>
        <dsp:cNvSpPr/>
      </dsp:nvSpPr>
      <dsp:spPr>
        <a:xfrm>
          <a:off x="1233236" y="2634523"/>
          <a:ext cx="869284" cy="450077"/>
        </a:xfrm>
        <a:prstGeom prst="rect">
          <a:avLst/>
        </a:prstGeom>
        <a:solidFill>
          <a:schemeClr val="accent3">
            <a:hueOff val="1125026"/>
            <a:satOff val="-1688"/>
            <a:lumOff val="-275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Programador</a:t>
          </a:r>
        </a:p>
      </dsp:txBody>
      <dsp:txXfrm>
        <a:off x="1233236" y="2634523"/>
        <a:ext cx="869284" cy="450077"/>
      </dsp:txXfrm>
    </dsp:sp>
    <dsp:sp modelId="{64F686EB-E759-41A0-9174-7E1F88601E67}">
      <dsp:nvSpPr>
        <dsp:cNvPr id="0" name=""/>
        <dsp:cNvSpPr/>
      </dsp:nvSpPr>
      <dsp:spPr>
        <a:xfrm>
          <a:off x="1361059" y="2956130"/>
          <a:ext cx="874424" cy="206931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b="1" kern="1200">
              <a:latin typeface="Arial" panose="020B0604020202020204" pitchFamily="34" charset="0"/>
              <a:cs typeface="Arial" panose="020B0604020202020204" pitchFamily="34" charset="0"/>
            </a:rPr>
            <a:t>Romario Vidal </a:t>
          </a:r>
        </a:p>
      </dsp:txBody>
      <dsp:txXfrm>
        <a:off x="1361059" y="2956130"/>
        <a:ext cx="874424" cy="206931"/>
      </dsp:txXfrm>
    </dsp:sp>
    <dsp:sp modelId="{CB039416-5C9E-40CF-8973-CA67B9CE7F4E}">
      <dsp:nvSpPr>
        <dsp:cNvPr id="0" name=""/>
        <dsp:cNvSpPr/>
      </dsp:nvSpPr>
      <dsp:spPr>
        <a:xfrm>
          <a:off x="1256253" y="3373098"/>
          <a:ext cx="869284" cy="450077"/>
        </a:xfrm>
        <a:prstGeom prst="rect">
          <a:avLst/>
        </a:prstGeom>
        <a:solidFill>
          <a:schemeClr val="accent3">
            <a:hueOff val="2250053"/>
            <a:satOff val="-3376"/>
            <a:lumOff val="-549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Entrevistador</a:t>
          </a:r>
        </a:p>
      </dsp:txBody>
      <dsp:txXfrm>
        <a:off x="1256253" y="3373098"/>
        <a:ext cx="869284" cy="450077"/>
      </dsp:txXfrm>
    </dsp:sp>
    <dsp:sp modelId="{759D55F3-AE5C-46B6-AFD7-4D539B0BE608}">
      <dsp:nvSpPr>
        <dsp:cNvPr id="0" name=""/>
        <dsp:cNvSpPr/>
      </dsp:nvSpPr>
      <dsp:spPr>
        <a:xfrm>
          <a:off x="1430110" y="3723158"/>
          <a:ext cx="782356" cy="1500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:D</a:t>
          </a:r>
        </a:p>
      </dsp:txBody>
      <dsp:txXfrm>
        <a:off x="1430110" y="3723158"/>
        <a:ext cx="782356" cy="150025"/>
      </dsp:txXfrm>
    </dsp:sp>
    <dsp:sp modelId="{4B32C457-0453-464E-980B-8D8E3EE5B4C9}">
      <dsp:nvSpPr>
        <dsp:cNvPr id="0" name=""/>
        <dsp:cNvSpPr/>
      </dsp:nvSpPr>
      <dsp:spPr>
        <a:xfrm>
          <a:off x="2445519" y="2634523"/>
          <a:ext cx="869284" cy="450077"/>
        </a:xfrm>
        <a:prstGeom prst="rect">
          <a:avLst/>
        </a:prstGeom>
        <a:solidFill>
          <a:schemeClr val="accent3">
            <a:hueOff val="3375079"/>
            <a:satOff val="-5064"/>
            <a:lumOff val="-824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Analista y Diseñador</a:t>
          </a:r>
        </a:p>
      </dsp:txBody>
      <dsp:txXfrm>
        <a:off x="2445519" y="2634523"/>
        <a:ext cx="869284" cy="450077"/>
      </dsp:txXfrm>
    </dsp:sp>
    <dsp:sp modelId="{1F7EB55C-150F-4E5A-9E71-07E9B4EB2790}">
      <dsp:nvSpPr>
        <dsp:cNvPr id="0" name=""/>
        <dsp:cNvSpPr/>
      </dsp:nvSpPr>
      <dsp:spPr>
        <a:xfrm>
          <a:off x="2619376" y="2953711"/>
          <a:ext cx="782356" cy="21177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b="1" kern="1200">
              <a:latin typeface="Arial" panose="020B0604020202020204" pitchFamily="34" charset="0"/>
              <a:cs typeface="Arial" panose="020B0604020202020204" pitchFamily="34" charset="0"/>
            </a:rPr>
            <a:t>Tania Sanchez </a:t>
          </a:r>
        </a:p>
      </dsp:txBody>
      <dsp:txXfrm>
        <a:off x="2619376" y="2953711"/>
        <a:ext cx="782356" cy="211770"/>
      </dsp:txXfrm>
    </dsp:sp>
    <dsp:sp modelId="{5387A690-F3E2-4C8F-AF3D-47828A8AD0EE}">
      <dsp:nvSpPr>
        <dsp:cNvPr id="0" name=""/>
        <dsp:cNvSpPr/>
      </dsp:nvSpPr>
      <dsp:spPr>
        <a:xfrm>
          <a:off x="2445519" y="3375517"/>
          <a:ext cx="869284" cy="450077"/>
        </a:xfrm>
        <a:prstGeom prst="rect">
          <a:avLst/>
        </a:prstGeom>
        <a:solidFill>
          <a:schemeClr val="accent3">
            <a:hueOff val="4500106"/>
            <a:satOff val="-6752"/>
            <a:lumOff val="-1098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Entrevistador</a:t>
          </a:r>
        </a:p>
      </dsp:txBody>
      <dsp:txXfrm>
        <a:off x="2445519" y="3375517"/>
        <a:ext cx="869284" cy="450077"/>
      </dsp:txXfrm>
    </dsp:sp>
    <dsp:sp modelId="{D5A46BFB-9ADB-4AA3-A9D0-21AEF06EB131}">
      <dsp:nvSpPr>
        <dsp:cNvPr id="0" name=""/>
        <dsp:cNvSpPr/>
      </dsp:nvSpPr>
      <dsp:spPr>
        <a:xfrm>
          <a:off x="2619376" y="3725577"/>
          <a:ext cx="782356" cy="1500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:D</a:t>
          </a:r>
        </a:p>
      </dsp:txBody>
      <dsp:txXfrm>
        <a:off x="2619376" y="3725577"/>
        <a:ext cx="782356" cy="150025"/>
      </dsp:txXfrm>
    </dsp:sp>
    <dsp:sp modelId="{0F191D9D-7405-4F7F-BE10-4A9C7E99D3E6}">
      <dsp:nvSpPr>
        <dsp:cNvPr id="0" name=""/>
        <dsp:cNvSpPr/>
      </dsp:nvSpPr>
      <dsp:spPr>
        <a:xfrm>
          <a:off x="3611769" y="2634523"/>
          <a:ext cx="869284" cy="450077"/>
        </a:xfrm>
        <a:prstGeom prst="rect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Analista</a:t>
          </a:r>
        </a:p>
      </dsp:txBody>
      <dsp:txXfrm>
        <a:off x="3611769" y="2634523"/>
        <a:ext cx="869284" cy="450077"/>
      </dsp:txXfrm>
    </dsp:sp>
    <dsp:sp modelId="{94904FDE-1BD7-44C4-AE57-424D61A7046B}">
      <dsp:nvSpPr>
        <dsp:cNvPr id="0" name=""/>
        <dsp:cNvSpPr/>
      </dsp:nvSpPr>
      <dsp:spPr>
        <a:xfrm>
          <a:off x="3785626" y="2963327"/>
          <a:ext cx="782356" cy="19253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b="1" kern="1200">
              <a:latin typeface="Arial" panose="020B0604020202020204" pitchFamily="34" charset="0"/>
              <a:cs typeface="Arial" panose="020B0604020202020204" pitchFamily="34" charset="0"/>
            </a:rPr>
            <a:t>Tania </a:t>
          </a:r>
        </a:p>
      </dsp:txBody>
      <dsp:txXfrm>
        <a:off x="3785626" y="2963327"/>
        <a:ext cx="782356" cy="192537"/>
      </dsp:txXfrm>
    </dsp:sp>
    <dsp:sp modelId="{B3246875-E7BF-45A6-A8E9-2DF5F0EC6124}">
      <dsp:nvSpPr>
        <dsp:cNvPr id="0" name=""/>
        <dsp:cNvSpPr/>
      </dsp:nvSpPr>
      <dsp:spPr>
        <a:xfrm>
          <a:off x="3611769" y="3365900"/>
          <a:ext cx="869284" cy="450077"/>
        </a:xfrm>
        <a:prstGeom prst="rect">
          <a:avLst/>
        </a:prstGeom>
        <a:solidFill>
          <a:schemeClr val="accent3">
            <a:hueOff val="6750158"/>
            <a:satOff val="-10128"/>
            <a:lumOff val="-1647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Tester</a:t>
          </a:r>
        </a:p>
      </dsp:txBody>
      <dsp:txXfrm>
        <a:off x="3611769" y="3365900"/>
        <a:ext cx="869284" cy="450077"/>
      </dsp:txXfrm>
    </dsp:sp>
    <dsp:sp modelId="{437CAE11-62F7-4428-BEAD-4935A0FCAE55}">
      <dsp:nvSpPr>
        <dsp:cNvPr id="0" name=""/>
        <dsp:cNvSpPr/>
      </dsp:nvSpPr>
      <dsp:spPr>
        <a:xfrm>
          <a:off x="3785626" y="3715960"/>
          <a:ext cx="782356" cy="1500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:D</a:t>
          </a:r>
        </a:p>
      </dsp:txBody>
      <dsp:txXfrm>
        <a:off x="3785626" y="3715960"/>
        <a:ext cx="782356" cy="150025"/>
      </dsp:txXfrm>
    </dsp:sp>
    <dsp:sp modelId="{B878A130-4AD8-4293-8903-C8220BED05BC}">
      <dsp:nvSpPr>
        <dsp:cNvPr id="0" name=""/>
        <dsp:cNvSpPr/>
      </dsp:nvSpPr>
      <dsp:spPr>
        <a:xfrm>
          <a:off x="4778018" y="2634523"/>
          <a:ext cx="869284" cy="450077"/>
        </a:xfrm>
        <a:prstGeom prst="rect">
          <a:avLst/>
        </a:prstGeom>
        <a:solidFill>
          <a:schemeClr val="accent3">
            <a:hueOff val="7875184"/>
            <a:satOff val="-11816"/>
            <a:lumOff val="-1922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Base</a:t>
          </a:r>
          <a:r>
            <a:rPr lang="es-MX" sz="900" kern="1200" baseline="0"/>
            <a:t> de datos.</a:t>
          </a:r>
          <a:endParaRPr lang="es-MX" sz="900" kern="1200"/>
        </a:p>
      </dsp:txBody>
      <dsp:txXfrm>
        <a:off x="4778018" y="2634523"/>
        <a:ext cx="869284" cy="450077"/>
      </dsp:txXfrm>
    </dsp:sp>
    <dsp:sp modelId="{5A1292EA-9814-432D-8891-9A4D6DBDC699}">
      <dsp:nvSpPr>
        <dsp:cNvPr id="0" name=""/>
        <dsp:cNvSpPr/>
      </dsp:nvSpPr>
      <dsp:spPr>
        <a:xfrm>
          <a:off x="4951875" y="2952798"/>
          <a:ext cx="782356" cy="2135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b="1" kern="1200">
              <a:latin typeface="Arial" panose="020B0604020202020204" pitchFamily="34" charset="0"/>
              <a:cs typeface="Arial" panose="020B0604020202020204" pitchFamily="34" charset="0"/>
            </a:rPr>
            <a:t>Jessica Tomes </a:t>
          </a:r>
        </a:p>
      </dsp:txBody>
      <dsp:txXfrm>
        <a:off x="4951875" y="2952798"/>
        <a:ext cx="782356" cy="213594"/>
      </dsp:txXfrm>
    </dsp:sp>
    <dsp:sp modelId="{B5E2DBFA-8D50-43C5-B352-C9F5C15F29D2}">
      <dsp:nvSpPr>
        <dsp:cNvPr id="0" name=""/>
        <dsp:cNvSpPr/>
      </dsp:nvSpPr>
      <dsp:spPr>
        <a:xfrm>
          <a:off x="4778018" y="3376429"/>
          <a:ext cx="869284" cy="450077"/>
        </a:xfrm>
        <a:prstGeom prst="rect">
          <a:avLst/>
        </a:prstGeom>
        <a:solidFill>
          <a:schemeClr val="accent3">
            <a:hueOff val="9000211"/>
            <a:satOff val="-13504"/>
            <a:lumOff val="-2196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Base de datos</a:t>
          </a:r>
        </a:p>
      </dsp:txBody>
      <dsp:txXfrm>
        <a:off x="4778018" y="3376429"/>
        <a:ext cx="869284" cy="450077"/>
      </dsp:txXfrm>
    </dsp:sp>
    <dsp:sp modelId="{9972FA18-F087-4B52-A178-52DEC2033285}">
      <dsp:nvSpPr>
        <dsp:cNvPr id="0" name=""/>
        <dsp:cNvSpPr/>
      </dsp:nvSpPr>
      <dsp:spPr>
        <a:xfrm>
          <a:off x="4951875" y="3726489"/>
          <a:ext cx="782356" cy="1500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:D</a:t>
          </a:r>
        </a:p>
      </dsp:txBody>
      <dsp:txXfrm>
        <a:off x="4951875" y="3726489"/>
        <a:ext cx="782356" cy="150025"/>
      </dsp:txXfrm>
    </dsp:sp>
    <dsp:sp modelId="{60E6A1B0-BCDC-4B37-A5DA-2F7846658EF6}">
      <dsp:nvSpPr>
        <dsp:cNvPr id="0" name=""/>
        <dsp:cNvSpPr/>
      </dsp:nvSpPr>
      <dsp:spPr>
        <a:xfrm>
          <a:off x="5944267" y="2634523"/>
          <a:ext cx="869284" cy="450077"/>
        </a:xfrm>
        <a:prstGeom prst="rect">
          <a:avLst/>
        </a:prstGeom>
        <a:solidFill>
          <a:schemeClr val="accent3">
            <a:hueOff val="10125237"/>
            <a:satOff val="-15192"/>
            <a:lumOff val="-2471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Base de datos</a:t>
          </a:r>
        </a:p>
      </dsp:txBody>
      <dsp:txXfrm>
        <a:off x="5944267" y="2634523"/>
        <a:ext cx="869284" cy="450077"/>
      </dsp:txXfrm>
    </dsp:sp>
    <dsp:sp modelId="{17E50CEF-9F5F-4E65-9AC0-392862158F8C}">
      <dsp:nvSpPr>
        <dsp:cNvPr id="0" name=""/>
        <dsp:cNvSpPr/>
      </dsp:nvSpPr>
      <dsp:spPr>
        <a:xfrm>
          <a:off x="6075192" y="2966020"/>
          <a:ext cx="868219" cy="187151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b="1" kern="1200">
              <a:latin typeface="Arial" panose="020B0604020202020204" pitchFamily="34" charset="0"/>
              <a:cs typeface="Arial" panose="020B0604020202020204" pitchFamily="34" charset="0"/>
            </a:rPr>
            <a:t>Wendy Jiménez </a:t>
          </a:r>
        </a:p>
      </dsp:txBody>
      <dsp:txXfrm>
        <a:off x="6075192" y="2966020"/>
        <a:ext cx="868219" cy="187151"/>
      </dsp:txXfrm>
    </dsp:sp>
    <dsp:sp modelId="{942DB200-AE2A-40A1-96C7-DE61FD69DF29}">
      <dsp:nvSpPr>
        <dsp:cNvPr id="0" name=""/>
        <dsp:cNvSpPr/>
      </dsp:nvSpPr>
      <dsp:spPr>
        <a:xfrm>
          <a:off x="5965733" y="3363207"/>
          <a:ext cx="869284" cy="450077"/>
        </a:xfrm>
        <a:prstGeom prst="rect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Base de datos</a:t>
          </a:r>
        </a:p>
      </dsp:txBody>
      <dsp:txXfrm>
        <a:off x="5965733" y="3363207"/>
        <a:ext cx="869284" cy="450077"/>
      </dsp:txXfrm>
    </dsp:sp>
    <dsp:sp modelId="{B46BBCBE-B1EF-4E95-9682-CF2A8EE48782}">
      <dsp:nvSpPr>
        <dsp:cNvPr id="0" name=""/>
        <dsp:cNvSpPr/>
      </dsp:nvSpPr>
      <dsp:spPr>
        <a:xfrm>
          <a:off x="6139590" y="3713267"/>
          <a:ext cx="782356" cy="1500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:D</a:t>
          </a:r>
        </a:p>
      </dsp:txBody>
      <dsp:txXfrm>
        <a:off x="6139590" y="3713267"/>
        <a:ext cx="782356" cy="150025"/>
      </dsp:txXfrm>
    </dsp:sp>
    <dsp:sp modelId="{448581BE-76AB-4210-BCF9-303627242DAA}">
      <dsp:nvSpPr>
        <dsp:cNvPr id="0" name=""/>
        <dsp:cNvSpPr/>
      </dsp:nvSpPr>
      <dsp:spPr>
        <a:xfrm>
          <a:off x="2443968" y="1874222"/>
          <a:ext cx="869284" cy="370971"/>
        </a:xfrm>
        <a:prstGeom prst="rect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63511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900" kern="1200"/>
        </a:p>
      </dsp:txBody>
      <dsp:txXfrm>
        <a:off x="2443968" y="1874222"/>
        <a:ext cx="869284" cy="370971"/>
      </dsp:txXfrm>
    </dsp:sp>
    <dsp:sp modelId="{91BB1F14-56AF-4827-BA76-07C0C9CE9795}">
      <dsp:nvSpPr>
        <dsp:cNvPr id="0" name=""/>
        <dsp:cNvSpPr/>
      </dsp:nvSpPr>
      <dsp:spPr>
        <a:xfrm>
          <a:off x="2617825" y="2274461"/>
          <a:ext cx="782356" cy="1500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8890" rIns="35560" bIns="8890" numCol="1" spcCol="1270" anchor="ctr" anchorCtr="0">
          <a:noAutofit/>
        </a:bodyPr>
        <a:lstStyle/>
        <a:p>
          <a:pPr lvl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>
              <a:latin typeface="Brush Script MT" panose="03060802040406070304" pitchFamily="66" charset="0"/>
            </a:rPr>
            <a:t>The walkers</a:t>
          </a:r>
        </a:p>
      </dsp:txBody>
      <dsp:txXfrm>
        <a:off x="2617825" y="2274461"/>
        <a:ext cx="782356" cy="1500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C51191-CCE6-40AC-BB95-CC5C4A4E2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Plan_de_Gestion_del_Proyecto</Template>
  <TotalTime>0</TotalTime>
  <Pages>25</Pages>
  <Words>2373</Words>
  <Characters>13057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Gestión del Proyecto</vt:lpstr>
    </vt:vector>
  </TitlesOfParts>
  <LinksUpToDate>false</LinksUpToDate>
  <CharactersWithSpaces>15400</CharactersWithSpaces>
  <SharedDoc>false</SharedDoc>
  <HLinks>
    <vt:vector size="120" baseType="variant">
      <vt:variant>
        <vt:i4>1966129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_Toc197147366</vt:lpwstr>
      </vt:variant>
      <vt:variant>
        <vt:i4>1966129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_Toc197147365</vt:lpwstr>
      </vt:variant>
      <vt:variant>
        <vt:i4>1966129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_Toc197147364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_Toc197147363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_Toc197147362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_Toc197147361</vt:lpwstr>
      </vt:variant>
      <vt:variant>
        <vt:i4>1966129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_Toc197147360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_Toc197147359</vt:lpwstr>
      </vt:variant>
      <vt:variant>
        <vt:i4>1900593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_Toc197147358</vt:lpwstr>
      </vt:variant>
      <vt:variant>
        <vt:i4>1900593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_Toc197147357</vt:lpwstr>
      </vt:variant>
      <vt:variant>
        <vt:i4>1900593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_Toc197147356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_Toc197147355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_Toc197147354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_Toc197147353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_Toc197147352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_Toc197147351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_Toc197147350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_Toc197147349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_Toc197147348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_Toc197147347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Gestión del Proyecto</dc:title>
  <dc:creator/>
  <cp:lastModifiedBy/>
  <cp:revision>1</cp:revision>
  <dcterms:created xsi:type="dcterms:W3CDTF">2015-10-08T18:27:00Z</dcterms:created>
  <dcterms:modified xsi:type="dcterms:W3CDTF">2015-10-08T18:27:00Z</dcterms:modified>
  <cp:category>Proceso de Planificación</cp:category>
</cp:coreProperties>
</file>